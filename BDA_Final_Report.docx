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2C5B390C" w14:textId="20CECBD3" w:rsidR="007119EE" w:rsidRPr="009D22FD" w:rsidRDefault="009D22FD" w:rsidP="00B177AA">
      <w:pPr>
        <w:jc w:val="center"/>
        <w:rPr>
          <w:rFonts w:ascii="Times New Roman" w:eastAsia="楷體-繁" w:hAnsi="Times New Roman" w:cs="Times New Roman"/>
          <w:b/>
          <w:sz w:val="40"/>
          <w:szCs w:val="40"/>
        </w:rPr>
      </w:pPr>
      <w:r w:rsidRPr="009D22FD">
        <w:rPr>
          <w:rFonts w:ascii="Times New Roman" w:eastAsia="楷體-繁" w:hAnsi="Times New Roman" w:cs="Times New Roman"/>
          <w:b/>
          <w:sz w:val="40"/>
          <w:szCs w:val="40"/>
        </w:rPr>
        <w:t xml:space="preserve">Topic: </w:t>
      </w:r>
      <w:r w:rsidRPr="009D22FD">
        <w:rPr>
          <w:rFonts w:ascii="Times New Roman" w:eastAsia="楷體-繁" w:hAnsi="Times New Roman" w:cs="Times New Roman"/>
          <w:b/>
          <w:sz w:val="40"/>
          <w:szCs w:val="40"/>
        </w:rPr>
        <w:t>學生學業</w:t>
      </w:r>
      <w:r w:rsidR="00510BF8">
        <w:rPr>
          <w:rFonts w:ascii="Times New Roman" w:eastAsia="楷體-繁" w:hAnsi="Times New Roman" w:cs="Times New Roman" w:hint="eastAsia"/>
          <w:b/>
          <w:sz w:val="40"/>
          <w:szCs w:val="40"/>
        </w:rPr>
        <w:t>成績</w:t>
      </w:r>
      <w:r w:rsidRPr="009D22FD">
        <w:rPr>
          <w:rFonts w:ascii="Times New Roman" w:eastAsia="楷體-繁" w:hAnsi="Times New Roman" w:cs="Times New Roman"/>
          <w:b/>
          <w:sz w:val="40"/>
          <w:szCs w:val="40"/>
        </w:rPr>
        <w:t>分析</w:t>
      </w:r>
    </w:p>
    <w:p w14:paraId="4AD47DD8" w14:textId="77777777" w:rsidR="007119EE" w:rsidRPr="009D22FD" w:rsidRDefault="007119EE" w:rsidP="00581327">
      <w:pPr>
        <w:spacing w:line="400" w:lineRule="exact"/>
        <w:jc w:val="center"/>
        <w:rPr>
          <w:rFonts w:ascii="Times New Roman" w:eastAsia="微軟正黑體" w:hAnsi="Times New Roman" w:cs="Times New Roman"/>
          <w:b/>
          <w:sz w:val="56"/>
          <w:szCs w:val="56"/>
        </w:rPr>
      </w:pPr>
    </w:p>
    <w:p w14:paraId="152EA2CA" w14:textId="77777777" w:rsidR="007119EE" w:rsidRPr="009D22FD" w:rsidRDefault="007119EE" w:rsidP="00581327">
      <w:pPr>
        <w:spacing w:line="400" w:lineRule="exact"/>
        <w:jc w:val="center"/>
        <w:rPr>
          <w:rFonts w:ascii="Times New Roman" w:eastAsia="微軟正黑體" w:hAnsi="Times New Roman" w:cs="Times New Roman"/>
          <w:b/>
          <w:sz w:val="36"/>
          <w:szCs w:val="36"/>
        </w:rPr>
      </w:pPr>
    </w:p>
    <w:p w14:paraId="7340F9C2" w14:textId="77777777" w:rsidR="007119EE" w:rsidRPr="009D22FD" w:rsidRDefault="007119EE" w:rsidP="003A507E">
      <w:pPr>
        <w:spacing w:line="400" w:lineRule="exact"/>
        <w:rPr>
          <w:rFonts w:ascii="Times New Roman" w:eastAsia="微軟正黑體" w:hAnsi="Times New Roman" w:cs="Times New Roman"/>
          <w:b/>
          <w:sz w:val="36"/>
          <w:szCs w:val="36"/>
        </w:rPr>
      </w:pP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77777777" w:rsidR="009D22FD" w:rsidRDefault="009D22FD" w:rsidP="00581327">
      <w:pPr>
        <w:spacing w:line="400" w:lineRule="exact"/>
        <w:jc w:val="center"/>
        <w:rPr>
          <w:rFonts w:ascii="Times New Roman" w:eastAsia="微軟正黑體" w:hAnsi="Times New Roman" w:cs="Times New Roman"/>
          <w:b/>
          <w:sz w:val="36"/>
          <w:szCs w:val="36"/>
        </w:rPr>
      </w:pPr>
    </w:p>
    <w:p w14:paraId="6A89B643" w14:textId="77777777" w:rsidR="009D22FD" w:rsidRPr="009D22FD" w:rsidRDefault="009D22FD" w:rsidP="00581327">
      <w:pPr>
        <w:spacing w:line="400" w:lineRule="exact"/>
        <w:jc w:val="center"/>
        <w:rPr>
          <w:rFonts w:ascii="Times New Roman" w:eastAsia="微軟正黑體" w:hAnsi="Times New Roman" w:cs="Times New Roman"/>
          <w:b/>
          <w:sz w:val="36"/>
          <w:szCs w:val="36"/>
        </w:rPr>
      </w:pPr>
    </w:p>
    <w:p w14:paraId="603A5CD9" w14:textId="77777777" w:rsidR="009D22FD" w:rsidRDefault="009D22FD" w:rsidP="009D22FD">
      <w:pPr>
        <w:spacing w:line="400" w:lineRule="exact"/>
        <w:jc w:val="center"/>
        <w:rPr>
          <w:rFonts w:ascii="Times New Roman" w:eastAsia="微軟正黑體" w:hAnsi="Times New Roman" w:cs="Times New Roman"/>
          <w:b/>
          <w:sz w:val="32"/>
          <w:szCs w:val="32"/>
        </w:rPr>
      </w:pPr>
    </w:p>
    <w:p w14:paraId="0E703A75" w14:textId="7EE6DCC1" w:rsidR="009D22FD" w:rsidRPr="009D22FD" w:rsidRDefault="009D22FD" w:rsidP="009D22FD">
      <w:pPr>
        <w:spacing w:line="400" w:lineRule="exact"/>
        <w:jc w:val="center"/>
        <w:rPr>
          <w:rFonts w:ascii="Times New Roman" w:eastAsia="楷體-繁" w:hAnsi="Times New Roman" w:cs="Times New Roman"/>
          <w:b/>
          <w:sz w:val="36"/>
          <w:szCs w:val="36"/>
        </w:rPr>
      </w:pPr>
      <w:r w:rsidRPr="009D22FD">
        <w:rPr>
          <w:rFonts w:ascii="Times New Roman" w:eastAsia="楷體-繁" w:hAnsi="Times New Roman" w:cs="Times New Roman"/>
          <w:bCs/>
          <w:sz w:val="36"/>
          <w:szCs w:val="36"/>
        </w:rPr>
        <w:t>張育祿</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107AEA002</w:t>
      </w:r>
    </w:p>
    <w:p w14:paraId="027F5A92"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李子健</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108AEA001</w:t>
      </w:r>
    </w:p>
    <w:p w14:paraId="6AC25220"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王翔</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108AEA008</w:t>
      </w:r>
    </w:p>
    <w:p w14:paraId="0F673AD6" w14:textId="3BD59395" w:rsidR="007119EE" w:rsidRDefault="007119EE" w:rsidP="009D22FD">
      <w:pPr>
        <w:spacing w:line="400" w:lineRule="exact"/>
        <w:jc w:val="center"/>
        <w:rPr>
          <w:rFonts w:ascii="Times New Roman" w:eastAsia="微軟正黑體" w:hAnsi="Times New Roman" w:cs="Times New Roman"/>
          <w:b/>
          <w:sz w:val="36"/>
          <w:szCs w:val="36"/>
        </w:rPr>
      </w:pPr>
    </w:p>
    <w:p w14:paraId="5C428CEB" w14:textId="77777777" w:rsidR="009D22FD" w:rsidRPr="009D22FD" w:rsidRDefault="009D22FD" w:rsidP="009D22FD">
      <w:pPr>
        <w:spacing w:line="400" w:lineRule="exact"/>
        <w:jc w:val="center"/>
        <w:rPr>
          <w:rFonts w:ascii="Times New Roman" w:eastAsia="微軟正黑體" w:hAnsi="Times New Roman" w:cs="Times New Roman"/>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4735C3EB" w14:textId="77777777" w:rsidR="0047643C" w:rsidRPr="009D22FD" w:rsidRDefault="0047643C" w:rsidP="00581327">
      <w:pPr>
        <w:spacing w:line="400" w:lineRule="exact"/>
        <w:rPr>
          <w:rFonts w:ascii="Times New Roman" w:eastAsia="微軟正黑體" w:hAnsi="Times New Roman" w:cs="Times New Roman"/>
          <w:b/>
          <w:sz w:val="36"/>
          <w:szCs w:val="36"/>
        </w:rPr>
      </w:pPr>
    </w:p>
    <w:p w14:paraId="684D2E36" w14:textId="5E9E8EAF" w:rsidR="00022B75" w:rsidRPr="0064056E" w:rsidRDefault="009D22FD"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lastRenderedPageBreak/>
        <w:t>動機：</w:t>
      </w:r>
    </w:p>
    <w:p w14:paraId="0B412E43" w14:textId="59EEADFE" w:rsidR="009D22FD" w:rsidRPr="0064056E" w:rsidRDefault="009D22FD" w:rsidP="00D204E6">
      <w:pPr>
        <w:spacing w:line="400" w:lineRule="exact"/>
        <w:rPr>
          <w:rFonts w:ascii="楷體-繁" w:eastAsia="楷體-繁" w:hAnsi="楷體-繁" w:cs="Times New Roman"/>
          <w:bCs/>
          <w:sz w:val="28"/>
          <w:szCs w:val="28"/>
        </w:rPr>
      </w:pPr>
      <w:r w:rsidRPr="009D22FD">
        <w:rPr>
          <w:rFonts w:ascii="楷體-繁" w:eastAsia="楷體-繁" w:hAnsi="楷體-繁" w:cs="Times New Roman" w:hint="eastAsia"/>
          <w:bCs/>
          <w:sz w:val="28"/>
          <w:szCs w:val="28"/>
        </w:rPr>
        <w:t>學業成績對於一個學生來說是非常重要的，但我們並不知道什麼是影響成績最大的因素。我們會通過對資料集的分析，建立模型來預測學生成績。</w:t>
      </w:r>
    </w:p>
    <w:p w14:paraId="676BB7D9" w14:textId="77777777" w:rsidR="0064056E" w:rsidRDefault="0064056E" w:rsidP="00571E46">
      <w:pPr>
        <w:spacing w:line="400" w:lineRule="exact"/>
        <w:rPr>
          <w:rFonts w:ascii="楷體-繁" w:eastAsia="楷體-繁" w:hAnsi="楷體-繁" w:cs="Times New Roman"/>
          <w:b/>
          <w:bCs/>
          <w:sz w:val="32"/>
          <w:szCs w:val="32"/>
        </w:rPr>
      </w:pPr>
    </w:p>
    <w:p w14:paraId="5C9BA8F3" w14:textId="78B58993" w:rsidR="001847FC" w:rsidRPr="001847FC" w:rsidRDefault="001847FC" w:rsidP="00571E46">
      <w:pPr>
        <w:spacing w:line="400" w:lineRule="exact"/>
        <w:rPr>
          <w:rFonts w:ascii="楷體-繁" w:eastAsia="楷體-繁" w:hAnsi="楷體-繁" w:cs="Times New Roman"/>
          <w:b/>
          <w:bCs/>
          <w:sz w:val="32"/>
          <w:szCs w:val="32"/>
        </w:rPr>
      </w:pPr>
      <w:r w:rsidRPr="001847FC">
        <w:rPr>
          <w:rFonts w:ascii="楷體-繁" w:eastAsia="楷體-繁" w:hAnsi="楷體-繁" w:cs="Times New Roman"/>
          <w:b/>
          <w:bCs/>
          <w:sz w:val="32"/>
          <w:szCs w:val="32"/>
        </w:rPr>
        <w:t>計畫摘要：</w:t>
      </w:r>
    </w:p>
    <w:p w14:paraId="3A79260A" w14:textId="0B5FB2B4" w:rsidR="009D22FD" w:rsidRPr="001847FC" w:rsidRDefault="001847FC" w:rsidP="00571E46">
      <w:pPr>
        <w:spacing w:line="400" w:lineRule="exact"/>
        <w:rPr>
          <w:rFonts w:ascii="楷體-繁" w:eastAsia="楷體-繁" w:hAnsi="楷體-繁" w:cs="Times New Roman"/>
          <w:bCs/>
          <w:sz w:val="32"/>
          <w:szCs w:val="32"/>
        </w:rPr>
      </w:pPr>
      <w:r w:rsidRPr="0064056E">
        <w:rPr>
          <w:rFonts w:ascii="楷體-繁" w:eastAsia="楷體-繁" w:hAnsi="楷體-繁" w:cs="Times New Roman" w:hint="eastAsia"/>
          <w:bCs/>
          <w:sz w:val="28"/>
          <w:szCs w:val="28"/>
        </w:rPr>
        <w:t>我們利用資料中的</w:t>
      </w:r>
      <w:r w:rsidRPr="0064056E">
        <w:rPr>
          <w:rFonts w:ascii="楷體-繁" w:eastAsia="楷體-繁" w:hAnsi="楷體-繁" w:cs="Times New Roman"/>
          <w:bCs/>
          <w:sz w:val="28"/>
          <w:szCs w:val="28"/>
        </w:rPr>
        <w:t>受教育程度，班級，選擇課程，成績，出勤特徵，以及家長參與等信息，</w:t>
      </w:r>
      <w:r w:rsidRPr="0064056E">
        <w:rPr>
          <w:rFonts w:ascii="楷體-繁" w:eastAsia="楷體-繁" w:hAnsi="楷體-繁" w:cs="Times New Roman" w:hint="eastAsia"/>
          <w:bCs/>
          <w:sz w:val="28"/>
          <w:szCs w:val="28"/>
        </w:rPr>
        <w:t>來進行資料分析及視覺化，</w:t>
      </w:r>
      <w:r w:rsidRPr="0064056E">
        <w:rPr>
          <w:rFonts w:ascii="楷體-繁" w:eastAsia="楷體-繁" w:hAnsi="楷體-繁" w:cs="Times New Roman"/>
          <w:bCs/>
          <w:sz w:val="28"/>
          <w:szCs w:val="28"/>
        </w:rPr>
        <w:t>通過分析</w:t>
      </w:r>
      <w:r w:rsidRPr="0064056E">
        <w:rPr>
          <w:rFonts w:ascii="楷體-繁" w:eastAsia="楷體-繁" w:hAnsi="楷體-繁" w:cs="Times New Roman" w:hint="eastAsia"/>
          <w:bCs/>
          <w:sz w:val="28"/>
          <w:szCs w:val="28"/>
        </w:rPr>
        <w:t>資料</w:t>
      </w:r>
      <w:r w:rsidRPr="0064056E">
        <w:rPr>
          <w:rFonts w:ascii="楷體-繁" w:eastAsia="楷體-繁" w:hAnsi="楷體-繁" w:cs="Times New Roman"/>
          <w:bCs/>
          <w:sz w:val="28"/>
          <w:szCs w:val="28"/>
        </w:rPr>
        <w:t>並建立模型預測學生成績。</w:t>
      </w:r>
    </w:p>
    <w:p w14:paraId="7C00CD99" w14:textId="77777777" w:rsidR="0064056E" w:rsidRDefault="0064056E" w:rsidP="00571E46">
      <w:pPr>
        <w:spacing w:line="400" w:lineRule="exact"/>
        <w:rPr>
          <w:rFonts w:ascii="楷體-繁" w:eastAsia="楷體-繁" w:hAnsi="楷體-繁" w:cs="Times New Roman"/>
          <w:b/>
          <w:bCs/>
          <w:sz w:val="32"/>
          <w:szCs w:val="32"/>
        </w:rPr>
      </w:pPr>
    </w:p>
    <w:p w14:paraId="4E4E19C4" w14:textId="2A78EBF5" w:rsidR="001847FC" w:rsidRPr="0064056E" w:rsidRDefault="001847FC" w:rsidP="00571E46">
      <w:pPr>
        <w:spacing w:line="400" w:lineRule="exact"/>
        <w:rPr>
          <w:rFonts w:ascii="楷體-繁" w:eastAsia="楷體-繁" w:hAnsi="楷體-繁" w:cs="Times New Roman"/>
          <w:b/>
          <w:bCs/>
          <w:sz w:val="32"/>
          <w:szCs w:val="32"/>
          <w:lang w:eastAsia="zh-CN"/>
        </w:rPr>
      </w:pPr>
      <w:r w:rsidRPr="0064056E">
        <w:rPr>
          <w:rFonts w:ascii="楷體-繁" w:eastAsia="楷體-繁" w:hAnsi="楷體-繁" w:cs="Times New Roman" w:hint="eastAsia"/>
          <w:b/>
          <w:bCs/>
          <w:sz w:val="32"/>
          <w:szCs w:val="32"/>
          <w:lang w:eastAsia="zh-CN"/>
        </w:rPr>
        <w:t>研究步驟：</w:t>
      </w:r>
    </w:p>
    <w:p w14:paraId="5A66C048" w14:textId="1AA01C05" w:rsidR="001847FC" w:rsidRPr="0064056E" w:rsidRDefault="001847FC" w:rsidP="00571E46">
      <w:pPr>
        <w:spacing w:line="400" w:lineRule="exact"/>
        <w:rPr>
          <w:bCs/>
          <w:sz w:val="22"/>
          <w:szCs w:val="22"/>
          <w:lang w:eastAsia="zh-CN"/>
        </w:rPr>
      </w:pPr>
      <w:r w:rsidRPr="0064056E">
        <w:rPr>
          <w:rFonts w:ascii="楷體-繁" w:eastAsia="楷體-繁" w:hAnsi="楷體-繁" w:cs="Times New Roman" w:hint="eastAsia"/>
          <w:bCs/>
          <w:sz w:val="28"/>
          <w:szCs w:val="28"/>
          <w:lang w:eastAsia="zh-CN"/>
        </w:rPr>
        <w:t>資料预处理-</w:t>
      </w:r>
      <w:r w:rsidRPr="0064056E">
        <w:rPr>
          <w:rFonts w:ascii="楷體-繁" w:eastAsia="楷體-繁" w:hAnsi="楷體-繁" w:cs="Times New Roman"/>
          <w:bCs/>
          <w:sz w:val="28"/>
          <w:szCs w:val="28"/>
          <w:lang w:eastAsia="zh-CN"/>
        </w:rPr>
        <w:t>&gt;</w:t>
      </w:r>
      <w:r w:rsidR="00475D30" w:rsidRPr="0064056E">
        <w:rPr>
          <w:rFonts w:ascii="楷體-繁" w:eastAsia="楷體-繁" w:hAnsi="楷體-繁" w:cs="Times New Roman" w:hint="eastAsia"/>
          <w:bCs/>
          <w:sz w:val="28"/>
          <w:szCs w:val="28"/>
          <w:lang w:eastAsia="zh-CN"/>
        </w:rPr>
        <w:t>資料視覺化-</w:t>
      </w:r>
      <w:r w:rsidR="00475D30"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模型建立分析-</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参数调优-</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预测效果</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4C39D631" w:rsidR="000052C3" w:rsidRDefault="000052C3"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環境：</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77777777"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Pr="00510BF8">
        <w:rPr>
          <w:rFonts w:ascii="Times New Roman" w:eastAsia="楷體-繁" w:hAnsi="Times New Roman" w:cs="Times New Roman"/>
          <w:b/>
          <w:bCs/>
          <w:sz w:val="32"/>
          <w:szCs w:val="32"/>
        </w:rPr>
        <w:t>所需套件：</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0BB4CA9B" w:rsidR="00C77026" w:rsidRDefault="00D30DD9"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參考資料</w:t>
      </w:r>
      <w:r w:rsidR="00C77026">
        <w:rPr>
          <w:rFonts w:ascii="楷體-繁" w:eastAsia="楷體-繁" w:hAnsi="楷體-繁" w:cs="Times New Roman" w:hint="eastAsia"/>
          <w:b/>
          <w:bCs/>
          <w:sz w:val="32"/>
          <w:szCs w:val="32"/>
        </w:rPr>
        <w:t>：</w:t>
      </w:r>
    </w:p>
    <w:p w14:paraId="018A3161" w14:textId="3038019B" w:rsidR="00C77026"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hyperlink r:id="rId8" w:history="1">
        <w:r w:rsidR="00C77026" w:rsidRPr="00F42CD5">
          <w:rPr>
            <w:rStyle w:val="a5"/>
            <w:rFonts w:ascii="Times New Roman" w:eastAsia="楷體-繁" w:hAnsi="Times New Roman" w:cs="Times New Roman"/>
            <w:bCs/>
            <w:sz w:val="28"/>
            <w:szCs w:val="28"/>
          </w:rPr>
          <w:t>https://www.kaggle.com/brianvancil/xapi-edu-data1</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F976E6"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19C10B01" w:rsidR="001847FC" w:rsidRPr="009D22FD" w:rsidRDefault="001847FC"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資料集</w:t>
      </w:r>
      <w:r w:rsidR="00315D31">
        <w:rPr>
          <w:rFonts w:ascii="楷體-繁" w:eastAsia="楷體-繁" w:hAnsi="楷體-繁" w:cs="Times New Roman" w:hint="eastAsia"/>
          <w:b/>
          <w:bCs/>
          <w:sz w:val="32"/>
          <w:szCs w:val="32"/>
          <w:lang w:eastAsia="zh-CN"/>
        </w:rPr>
        <w:t>栏位</w:t>
      </w:r>
      <w:r w:rsidRPr="0064056E">
        <w:rPr>
          <w:rFonts w:ascii="楷體-繁" w:eastAsia="楷體-繁" w:hAnsi="楷體-繁" w:cs="Times New Roman" w:hint="eastAsia"/>
          <w:b/>
          <w:bCs/>
          <w:sz w:val="32"/>
          <w:szCs w:val="32"/>
        </w:rPr>
        <w:t>介紹：</w:t>
      </w:r>
    </w:p>
    <w:p w14:paraId="6AE36EE1" w14:textId="6B31FFE8"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gender-</w:t>
      </w:r>
      <w:r w:rsidRPr="0064056E">
        <w:rPr>
          <w:rFonts w:ascii="Times New Roman" w:eastAsia="楷體-繁" w:hAnsi="Times New Roman" w:cs="Times New Roman"/>
          <w:bCs/>
          <w:sz w:val="28"/>
          <w:szCs w:val="28"/>
        </w:rPr>
        <w:t>学生性别</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或</w:t>
      </w:r>
      <w:r w:rsidRPr="0064056E">
        <w:rPr>
          <w:rFonts w:ascii="Times New Roman" w:eastAsia="楷體-繁" w:hAnsi="Times New Roman" w:cs="Times New Roman"/>
          <w:bCs/>
          <w:sz w:val="28"/>
          <w:szCs w:val="28"/>
        </w:rPr>
        <w:t>“FM”)</w:t>
      </w:r>
    </w:p>
    <w:p w14:paraId="322199B6" w14:textId="3A32250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National-</w:t>
      </w:r>
      <w:r w:rsidRPr="0064056E">
        <w:rPr>
          <w:rFonts w:ascii="Times New Roman" w:eastAsia="楷體-繁" w:hAnsi="Times New Roman" w:cs="Times New Roman" w:hint="eastAsia"/>
          <w:bCs/>
          <w:sz w:val="28"/>
          <w:szCs w:val="28"/>
        </w:rPr>
        <w:t>學生國籍</w:t>
      </w:r>
      <w:r w:rsidRPr="0064056E">
        <w:rPr>
          <w:rFonts w:ascii="Times New Roman" w:eastAsia="楷體-繁" w:hAnsi="Times New Roman" w:cs="Times New Roman"/>
          <w:bCs/>
          <w:sz w:val="28"/>
          <w:szCs w:val="28"/>
        </w:rPr>
        <w:t xml:space="preserve">(’ Kuwait’,’ Lebanon’,’ Egypt’,’ </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USA’,’ Jordan’,’ Venezuela’,’ Iran’,’ Tunis’,’ Morocco’,’ Syria’,’ Palestine’,’ Iraq’,’ </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w:t>
      </w:r>
    </w:p>
    <w:p w14:paraId="4E12AB37" w14:textId="46A9DF6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PlaceofBirth</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學生出生地</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KuwaIT</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“Jordan”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“Iraq ”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lebanon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“USA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“Palestine”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“Egypt”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“Tunis”</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“Iran”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“Syria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“Morocco”</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venzuela</w:t>
      </w:r>
      <w:proofErr w:type="spellEnd"/>
      <w:r w:rsidRPr="0064056E">
        <w:rPr>
          <w:rFonts w:ascii="Times New Roman" w:eastAsia="楷體-繁" w:hAnsi="Times New Roman" w:cs="Times New Roman"/>
          <w:bCs/>
          <w:sz w:val="28"/>
          <w:szCs w:val="28"/>
        </w:rPr>
        <w:t>”)</w:t>
      </w:r>
    </w:p>
    <w:p w14:paraId="3D3F3D7D" w14:textId="1B4EDC4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StageID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學生所屬教育級別</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lowerlevel</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MiddleSchool</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HighSchool</w:t>
      </w:r>
      <w:proofErr w:type="spellEnd"/>
      <w:r w:rsidRPr="0064056E">
        <w:rPr>
          <w:rFonts w:ascii="Times New Roman" w:eastAsia="楷體-繁" w:hAnsi="Times New Roman" w:cs="Times New Roman"/>
          <w:bCs/>
          <w:sz w:val="28"/>
          <w:szCs w:val="28"/>
        </w:rPr>
        <w:t>”)</w:t>
      </w:r>
    </w:p>
    <w:p w14:paraId="3E26BC74" w14:textId="1EE07D27"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GradeI</w:t>
      </w:r>
      <w:r w:rsidR="00635DBE">
        <w:rPr>
          <w:rFonts w:ascii="Times New Roman" w:eastAsia="楷體-繁" w:hAnsi="Times New Roman" w:cs="Times New Roman" w:hint="eastAsia"/>
          <w:bCs/>
          <w:sz w:val="28"/>
          <w:szCs w:val="28"/>
        </w:rPr>
        <w:t>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年級</w:t>
      </w:r>
      <w:r w:rsidRPr="0064056E">
        <w:rPr>
          <w:rFonts w:ascii="Times New Roman" w:eastAsia="楷體-繁" w:hAnsi="Times New Roman" w:cs="Times New Roman"/>
          <w:bCs/>
          <w:sz w:val="28"/>
          <w:szCs w:val="28"/>
        </w:rPr>
        <w:t>(“G-01”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“G-02”</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“G-03”</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“G-04”</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“G-05”</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“G-06”</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“G-07”</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“G-08”</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“G-09”</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“G-10”</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“G-12”)</w:t>
      </w:r>
    </w:p>
    <w:p w14:paraId="6F187206" w14:textId="59AB5056"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SectionID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學生所屬教室</w:t>
      </w:r>
      <w:r w:rsidRPr="0064056E">
        <w:rPr>
          <w:rFonts w:ascii="Times New Roman" w:eastAsia="楷體-繁" w:hAnsi="Times New Roman" w:cs="Times New Roman"/>
          <w:bCs/>
          <w:sz w:val="28"/>
          <w:szCs w:val="28"/>
        </w:rPr>
        <w:t>(‘A’</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‘B’</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‘C’)</w:t>
      </w:r>
    </w:p>
    <w:p w14:paraId="17DB3FC0" w14:textId="41C0FDF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Topic—</w:t>
      </w:r>
      <w:r w:rsidRPr="0064056E">
        <w:rPr>
          <w:rFonts w:ascii="Times New Roman" w:eastAsia="楷體-繁" w:hAnsi="Times New Roman" w:cs="Times New Roman" w:hint="eastAsia"/>
          <w:bCs/>
          <w:sz w:val="28"/>
          <w:szCs w:val="28"/>
        </w:rPr>
        <w:t>課程</w:t>
      </w:r>
      <w:r w:rsidRPr="0064056E">
        <w:rPr>
          <w:rFonts w:ascii="Times New Roman" w:eastAsia="楷體-繁" w:hAnsi="Times New Roman" w:cs="Times New Roman"/>
          <w:bCs/>
          <w:sz w:val="28"/>
          <w:szCs w:val="28"/>
        </w:rPr>
        <w:t>('IT'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'Math'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'Arabic'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'Science'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'English'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'Quran'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'Spanish'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'French'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'History'</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'Biology' 'Chemistry'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'Geology')</w:t>
      </w:r>
    </w:p>
    <w:p w14:paraId="51296E0F" w14:textId="28FBA3F1"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Semester-</w:t>
      </w:r>
      <w:r w:rsidRPr="0064056E">
        <w:rPr>
          <w:rFonts w:ascii="Times New Roman" w:eastAsia="楷體-繁" w:hAnsi="Times New Roman" w:cs="Times New Roman" w:hint="eastAsia"/>
          <w:bCs/>
          <w:sz w:val="28"/>
          <w:szCs w:val="28"/>
        </w:rPr>
        <w:t>學年</w:t>
      </w:r>
      <w:r w:rsidRPr="0064056E">
        <w:rPr>
          <w:rFonts w:ascii="Times New Roman" w:eastAsia="楷體-繁" w:hAnsi="Times New Roman" w:cs="Times New Roman"/>
          <w:bCs/>
          <w:sz w:val="28"/>
          <w:szCs w:val="28"/>
        </w:rPr>
        <w:t>(“F”</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w:t>
      </w:r>
    </w:p>
    <w:p w14:paraId="3D700FF7" w14:textId="495E429D"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Relation-</w:t>
      </w:r>
      <w:r w:rsidRPr="0064056E">
        <w:rPr>
          <w:rFonts w:ascii="Times New Roman" w:eastAsia="楷體-繁" w:hAnsi="Times New Roman" w:cs="Times New Roman" w:hint="eastAsia"/>
          <w:bCs/>
          <w:sz w:val="28"/>
          <w:szCs w:val="28"/>
        </w:rPr>
        <w:t>家長與學生之關係</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mom’,’father</w:t>
      </w:r>
      <w:proofErr w:type="spellEnd"/>
      <w:r w:rsidRPr="0064056E">
        <w:rPr>
          <w:rFonts w:ascii="Times New Roman" w:eastAsia="楷體-繁" w:hAnsi="Times New Roman" w:cs="Times New Roman"/>
          <w:bCs/>
          <w:sz w:val="28"/>
          <w:szCs w:val="28"/>
        </w:rPr>
        <w:t>’)</w:t>
      </w:r>
    </w:p>
    <w:p w14:paraId="0F213A65" w14:textId="2D07CEC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lastRenderedPageBreak/>
        <w:t>raisedhands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學生在課堂上有舉手的次數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08C9E8FF" w14:textId="0983BA7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VisITedResources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學生訪問課程內容的次數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4FC29DF" w14:textId="6337896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AnnouncementsView</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學生檢查新公告的次數</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18DF2270" w14:textId="4282098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Discussion-</w:t>
      </w:r>
      <w:r w:rsidRPr="0064056E">
        <w:rPr>
          <w:rFonts w:ascii="Times New Roman" w:eastAsia="楷體-繁" w:hAnsi="Times New Roman" w:cs="Times New Roman" w:hint="eastAsia"/>
          <w:bCs/>
          <w:sz w:val="28"/>
          <w:szCs w:val="28"/>
        </w:rPr>
        <w:t>學生參與討論小組的次數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338CEAC" w14:textId="3854C36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ParentAnsweringSurvey</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家長是否回答學校提供的調查</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755D67DC" w14:textId="08F12E1C"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ParentschoolSatisfaction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家長對學校的滿意度</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1B6658C9" w14:textId="0CFCE2EE"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StudentAbsenceDays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每名學生缺席天數</w:t>
      </w:r>
      <w:r w:rsidRPr="0064056E">
        <w:rPr>
          <w:rFonts w:ascii="Times New Roman" w:eastAsia="楷體-繁" w:hAnsi="Times New Roman" w:cs="Times New Roman"/>
          <w:bCs/>
          <w:sz w:val="28"/>
          <w:szCs w:val="28"/>
        </w:rPr>
        <w:t>(above-7, under-7)</w:t>
      </w:r>
    </w:p>
    <w:p w14:paraId="2F8FAFE8" w14:textId="286BBEB7" w:rsidR="0064056E" w:rsidRPr="000052C3"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Class-</w:t>
      </w:r>
      <w:r w:rsidRPr="0064056E">
        <w:rPr>
          <w:rFonts w:ascii="Times New Roman" w:eastAsia="楷體-繁" w:hAnsi="Times New Roman" w:cs="Times New Roman" w:hint="eastAsia"/>
          <w:bCs/>
          <w:sz w:val="28"/>
          <w:szCs w:val="28"/>
        </w:rPr>
        <w:t>學生成績分類</w:t>
      </w:r>
      <w:r w:rsidRPr="0064056E">
        <w:rPr>
          <w:rFonts w:ascii="Times New Roman" w:eastAsia="楷體-繁" w:hAnsi="Times New Roman" w:cs="Times New Roman"/>
          <w:bCs/>
          <w:sz w:val="28"/>
          <w:szCs w:val="28"/>
        </w:rPr>
        <w:t>(L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w:t>
      </w:r>
    </w:p>
    <w:p w14:paraId="632429EE" w14:textId="77777777" w:rsidR="00724A1B" w:rsidRDefault="00724A1B" w:rsidP="001847FC">
      <w:pPr>
        <w:spacing w:line="400" w:lineRule="exact"/>
        <w:rPr>
          <w:rFonts w:ascii="楷體-繁" w:eastAsia="楷體-繁" w:hAnsi="楷體-繁" w:cs="Times New Roman"/>
          <w:b/>
          <w:bCs/>
          <w:sz w:val="32"/>
          <w:szCs w:val="32"/>
        </w:rPr>
      </w:pPr>
    </w:p>
    <w:p w14:paraId="16715193" w14:textId="3F2AAC63" w:rsidR="001847FC" w:rsidRDefault="001847FC" w:rsidP="001847FC">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分析過程：</w:t>
      </w:r>
    </w:p>
    <w:p w14:paraId="6ABD3C0C" w14:textId="0F2EAFFD"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Pr="00FA3ECE">
        <w:rPr>
          <w:rFonts w:ascii="Times New Roman" w:eastAsia="楷體-繁" w:hAnsi="Times New Roman" w:cs="Times New Roman"/>
          <w:b/>
          <w:bCs/>
          <w:sz w:val="28"/>
          <w:szCs w:val="28"/>
        </w:rPr>
        <w:t>載入套件及</w:t>
      </w:r>
      <w:r w:rsidR="000052C3" w:rsidRPr="00FA3ECE">
        <w:rPr>
          <w:rFonts w:ascii="Times New Roman" w:eastAsia="楷體-繁" w:hAnsi="Times New Roman" w:cs="Times New Roman" w:hint="eastAsia"/>
          <w:b/>
          <w:bCs/>
          <w:sz w:val="28"/>
          <w:szCs w:val="28"/>
        </w:rPr>
        <w:t>資料</w:t>
      </w:r>
    </w:p>
    <w:p w14:paraId="24339C34"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4C861EAD" w14:textId="02082096" w:rsidR="0064056E" w:rsidRDefault="000052C3" w:rsidP="000052C3">
      <w:pPr>
        <w:spacing w:line="400" w:lineRule="exact"/>
        <w:jc w:val="center"/>
        <w:rPr>
          <w:rFonts w:ascii="楷體-繁" w:eastAsia="楷體-繁" w:hAnsi="楷體-繁" w:cs="Times New Roman"/>
        </w:rPr>
      </w:pPr>
      <w:r w:rsidRPr="000052C3">
        <w:rPr>
          <w:rFonts w:ascii="楷體-繁" w:eastAsia="楷體-繁" w:hAnsi="楷體-繁" w:cs="Times New Roman" w:hint="eastAsia"/>
        </w:rPr>
        <w:t>查看資料</w:t>
      </w:r>
    </w:p>
    <w:p w14:paraId="0CD6D6E3" w14:textId="16A463F2" w:rsidR="000052C3" w:rsidRDefault="000052C3" w:rsidP="000052C3">
      <w:pPr>
        <w:spacing w:line="400" w:lineRule="exact"/>
        <w:rPr>
          <w:rFonts w:ascii="楷體-繁" w:eastAsia="楷體-繁" w:hAnsi="楷體-繁" w:cs="Times New Roman"/>
        </w:rPr>
      </w:pPr>
    </w:p>
    <w:p w14:paraId="6222116D" w14:textId="5003638E"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2. </w:t>
      </w:r>
      <w:r w:rsidRPr="00FA3ECE">
        <w:rPr>
          <w:rFonts w:ascii="Times New Roman" w:eastAsia="楷體-繁" w:hAnsi="Times New Roman" w:cs="Times New Roman" w:hint="eastAsia"/>
          <w:b/>
          <w:bCs/>
          <w:sz w:val="28"/>
          <w:szCs w:val="28"/>
        </w:rPr>
        <w:t>資料預處理</w:t>
      </w:r>
    </w:p>
    <w:p w14:paraId="48D6476E" w14:textId="2B79299D" w:rsidR="000052C3" w:rsidRPr="00FA3ECE"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Pr="00FA3ECE">
        <w:rPr>
          <w:rFonts w:ascii="Times New Roman" w:eastAsia="楷體-繁" w:hAnsi="Times New Roman" w:cs="Times New Roman" w:hint="eastAsia"/>
          <w:b/>
          <w:bCs/>
          <w:u w:val="single"/>
        </w:rPr>
        <w:t>查看資料規格</w:t>
      </w:r>
    </w:p>
    <w:p w14:paraId="4EC5D0A6" w14:textId="3A0D14AD" w:rsid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hint="eastAsia"/>
          <w:b/>
          <w:bCs/>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b/>
          <w:bCs/>
        </w:rPr>
        <w:t>Output:</w:t>
      </w:r>
    </w:p>
    <w:p w14:paraId="5107631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lastRenderedPageBreak/>
        <w:t> 0   gender                    480 non-null    object  </w:t>
      </w:r>
    </w:p>
    <w:p w14:paraId="60562FC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95FC81C" w14:textId="02B1F096" w:rsidR="00571E46" w:rsidRPr="00571E46" w:rsidRDefault="00315D31" w:rsidP="00571E46">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根據上表分析可知，</w:t>
      </w:r>
      <w:r w:rsidR="00F40169">
        <w:rPr>
          <w:rFonts w:ascii="Times New Roman" w:eastAsia="楷體-繁" w:hAnsi="Times New Roman" w:cs="Times New Roman" w:hint="eastAsia"/>
          <w:bCs/>
        </w:rPr>
        <w:t>不存在空值，</w:t>
      </w:r>
      <w:r w:rsidR="00571E46">
        <w:rPr>
          <w:rFonts w:ascii="Times New Roman" w:eastAsia="楷體-繁" w:hAnsi="Times New Roman" w:cs="Times New Roman" w:hint="eastAsia"/>
          <w:bCs/>
        </w:rPr>
        <w:t>資料</w:t>
      </w:r>
      <w:r w:rsidR="00571E46" w:rsidRPr="00571E46">
        <w:rPr>
          <w:rFonts w:ascii="Times New Roman" w:eastAsia="楷體-繁" w:hAnsi="Times New Roman" w:cs="Times New Roman" w:hint="eastAsia"/>
          <w:bCs/>
        </w:rPr>
        <w:t>不需要進行預處理。</w:t>
      </w:r>
    </w:p>
    <w:p w14:paraId="4FD4C40E" w14:textId="226583AC"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Pr="00FA3ECE">
        <w:rPr>
          <w:rFonts w:ascii="Times New Roman" w:eastAsia="楷體-繁" w:hAnsi="Times New Roman" w:cs="Times New Roman" w:hint="eastAsia"/>
          <w:b/>
          <w:bCs/>
          <w:u w:val="single"/>
        </w:rPr>
        <w:t>查看學生成績類別</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23937C61" w14:textId="4C1985B7"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學生成績一共分為三類</w:t>
      </w:r>
      <w:r w:rsidRPr="00571E46">
        <w:rPr>
          <w:rFonts w:ascii="Times New Roman" w:eastAsia="楷體-繁" w:hAnsi="Times New Roman" w:cs="Times New Roman"/>
        </w:rPr>
        <w:t>['L', 'M', 'H']</w:t>
      </w:r>
      <w:r w:rsidRPr="00571E46">
        <w:rPr>
          <w:rFonts w:ascii="Times New Roman" w:eastAsia="楷體-繁" w:hAnsi="Times New Roman" w:cs="Times New Roman"/>
        </w:rPr>
        <w:t>，這將作為評判學生的標準。</w:t>
      </w:r>
    </w:p>
    <w:p w14:paraId="01B4880E" w14:textId="0E34164A"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L:0-59 </w:t>
      </w:r>
      <w:r w:rsidR="00315D31">
        <w:rPr>
          <w:rFonts w:ascii="Times New Roman" w:eastAsia="楷體-繁" w:hAnsi="Times New Roman" w:cs="Times New Roman" w:hint="eastAsia"/>
        </w:rPr>
        <w:t>不及格</w:t>
      </w:r>
      <w:r w:rsidRPr="00571E46">
        <w:rPr>
          <w:rFonts w:ascii="Times New Roman" w:eastAsia="楷體-繁" w:hAnsi="Times New Roman" w:cs="Times New Roman" w:hint="eastAsia"/>
        </w:rPr>
        <w:t>；</w:t>
      </w:r>
    </w:p>
    <w:p w14:paraId="05D43B16" w14:textId="01C6BCE9"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M:60-89 </w:t>
      </w:r>
      <w:r w:rsidR="00315D31">
        <w:rPr>
          <w:rFonts w:ascii="Times New Roman" w:eastAsia="楷體-繁" w:hAnsi="Times New Roman" w:cs="Times New Roman" w:hint="eastAsia"/>
        </w:rPr>
        <w:t>中等</w:t>
      </w:r>
      <w:r w:rsidRPr="00571E46">
        <w:rPr>
          <w:rFonts w:ascii="Times New Roman" w:eastAsia="楷體-繁" w:hAnsi="Times New Roman" w:cs="Times New Roman"/>
        </w:rPr>
        <w:t>；</w:t>
      </w:r>
    </w:p>
    <w:p w14:paraId="39EB5EBC" w14:textId="098ABB80"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H:90-100 </w:t>
      </w:r>
      <w:r w:rsidR="00315D31">
        <w:rPr>
          <w:rFonts w:ascii="Times New Roman" w:eastAsia="楷體-繁" w:hAnsi="Times New Roman" w:cs="Times New Roman" w:hint="eastAsia"/>
        </w:rPr>
        <w:t>高分</w:t>
      </w:r>
      <w:r w:rsidRPr="00571E46">
        <w:rPr>
          <w:rFonts w:ascii="Times New Roman" w:eastAsia="楷體-繁" w:hAnsi="Times New Roman" w:cs="Times New Roman"/>
        </w:rPr>
        <w:t>。</w:t>
      </w:r>
    </w:p>
    <w:p w14:paraId="7E362989" w14:textId="010971F1" w:rsidR="00571E46" w:rsidRDefault="00571E46" w:rsidP="00571E46">
      <w:pPr>
        <w:rPr>
          <w:rFonts w:ascii="Times New Roman" w:eastAsia="楷體-繁" w:hAnsi="Times New Roman" w:cs="Times New Roman"/>
          <w:b/>
          <w:bCs/>
        </w:rPr>
      </w:pPr>
    </w:p>
    <w:p w14:paraId="6264DB41" w14:textId="0B3622E1" w:rsidR="00571E46" w:rsidRPr="00FA3ECE" w:rsidRDefault="00571E46"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1A5B9E" w:rsidRPr="00FA3ECE">
        <w:rPr>
          <w:rFonts w:ascii="Times New Roman" w:eastAsia="楷體-繁" w:hAnsi="Times New Roman" w:cs="Times New Roman" w:hint="eastAsia"/>
          <w:b/>
          <w:bCs/>
          <w:sz w:val="28"/>
          <w:szCs w:val="28"/>
        </w:rPr>
        <w:t>資料視覺化</w:t>
      </w:r>
    </w:p>
    <w:p w14:paraId="6DD5018A"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lastRenderedPageBreak/>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2A255DDC" w14:textId="5372D74B"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根據上圖得知，</w:t>
      </w:r>
      <w:r w:rsidRPr="00571E46">
        <w:rPr>
          <w:rFonts w:ascii="Times New Roman" w:eastAsia="楷體-繁" w:hAnsi="Times New Roman" w:cs="Times New Roman"/>
        </w:rPr>
        <w:t>大部分學生都處於中等成績</w:t>
      </w:r>
      <w:r w:rsidR="00F40169">
        <w:rPr>
          <w:rFonts w:ascii="Times New Roman" w:eastAsia="楷體-繁" w:hAnsi="Times New Roman" w:cs="Times New Roman" w:hint="eastAsia"/>
        </w:rPr>
        <w:t>，高分其次，不及格的人數最少。</w:t>
      </w:r>
    </w:p>
    <w:p w14:paraId="4CE7D7D0" w14:textId="6F63A1C1"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571E46" w:rsidRPr="00FA3ECE">
        <w:rPr>
          <w:rFonts w:ascii="Times New Roman" w:eastAsia="楷體-繁" w:hAnsi="Times New Roman" w:cs="Times New Roman"/>
          <w:b/>
          <w:bCs/>
          <w:u w:val="single"/>
        </w:rPr>
        <w:t>查看不及格學生的信息</w:t>
      </w:r>
    </w:p>
    <w:p w14:paraId="2E11D97D" w14:textId="77777777" w:rsidR="008A6847" w:rsidRPr="008A6847" w:rsidRDefault="008A6847" w:rsidP="00523C55">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7A32E336" w14:textId="470260FB" w:rsidR="00571E46" w:rsidRDefault="008A6847" w:rsidP="008A6847">
      <w:pPr>
        <w:jc w:val="center"/>
        <w:rPr>
          <w:rFonts w:ascii="Times New Roman" w:eastAsia="楷體-繁" w:hAnsi="Times New Roman" w:cs="Times New Roman"/>
          <w:bCs/>
        </w:rPr>
      </w:pPr>
      <w:r w:rsidRPr="008A6847">
        <w:rPr>
          <w:rFonts w:ascii="Times New Roman" w:eastAsia="楷體-繁" w:hAnsi="Times New Roman" w:cs="Times New Roman"/>
          <w:bCs/>
          <w:noProof/>
        </w:rPr>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5FAA90B6" w14:textId="77777777" w:rsidR="002F52F8" w:rsidRPr="002F52F8" w:rsidRDefault="002F52F8" w:rsidP="002F52F8">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F52F8">
        <w:rPr>
          <w:rFonts w:ascii="Consolas" w:hAnsi="Consolas" w:cs="Consolas"/>
          <w:color w:val="000000"/>
          <w:sz w:val="21"/>
          <w:szCs w:val="21"/>
          <w:bdr w:val="none" w:sz="0" w:space="0" w:color="auto" w:frame="1"/>
        </w:rPr>
        <w:t>low_class</w:t>
      </w:r>
      <w:proofErr w:type="spellEnd"/>
      <w:r w:rsidRPr="002F52F8">
        <w:rPr>
          <w:rFonts w:ascii="Consolas" w:hAnsi="Consolas" w:cs="Consolas"/>
          <w:color w:val="000000"/>
          <w:sz w:val="21"/>
          <w:szCs w:val="21"/>
          <w:bdr w:val="none" w:sz="0" w:space="0" w:color="auto" w:frame="1"/>
        </w:rPr>
        <w:t>=</w:t>
      </w:r>
      <w:proofErr w:type="spellStart"/>
      <w:r w:rsidRPr="002F52F8">
        <w:rPr>
          <w:rFonts w:ascii="Consolas" w:hAnsi="Consolas" w:cs="Consolas"/>
          <w:color w:val="000000"/>
          <w:sz w:val="21"/>
          <w:szCs w:val="21"/>
          <w:bdr w:val="none" w:sz="0" w:space="0" w:color="auto" w:frame="1"/>
        </w:rPr>
        <w:t>data.loc</w:t>
      </w:r>
      <w:proofErr w:type="spellEnd"/>
      <w:r w:rsidRPr="002F52F8">
        <w:rPr>
          <w:rFonts w:ascii="Consolas" w:hAnsi="Consolas" w:cs="Consolas"/>
          <w:color w:val="000000"/>
          <w:sz w:val="21"/>
          <w:szCs w:val="21"/>
          <w:bdr w:val="none" w:sz="0" w:space="0" w:color="auto" w:frame="1"/>
        </w:rPr>
        <w:t>[data[</w:t>
      </w:r>
      <w:r w:rsidRPr="002F52F8">
        <w:rPr>
          <w:rFonts w:ascii="Consolas" w:hAnsi="Consolas" w:cs="Consolas"/>
          <w:color w:val="0000FF"/>
          <w:sz w:val="21"/>
          <w:szCs w:val="21"/>
          <w:bdr w:val="none" w:sz="0" w:space="0" w:color="auto" w:frame="1"/>
        </w:rPr>
        <w:t>"Class</w:t>
      </w:r>
      <w:proofErr w:type="gramStart"/>
      <w:r w:rsidRPr="002F52F8">
        <w:rPr>
          <w:rFonts w:ascii="Consolas" w:hAnsi="Consolas" w:cs="Consolas"/>
          <w:color w:val="0000FF"/>
          <w:sz w:val="21"/>
          <w:szCs w:val="21"/>
          <w:bdr w:val="none" w:sz="0" w:space="0" w:color="auto" w:frame="1"/>
        </w:rPr>
        <w:t>"</w:t>
      </w:r>
      <w:r w:rsidRPr="002F52F8">
        <w:rPr>
          <w:rFonts w:ascii="Consolas" w:hAnsi="Consolas" w:cs="Consolas"/>
          <w:color w:val="000000"/>
          <w:sz w:val="21"/>
          <w:szCs w:val="21"/>
          <w:bdr w:val="none" w:sz="0" w:space="0" w:color="auto" w:frame="1"/>
        </w:rPr>
        <w:t>]=</w:t>
      </w:r>
      <w:proofErr w:type="gramEnd"/>
      <w:r w:rsidRPr="002F52F8">
        <w:rPr>
          <w:rFonts w:ascii="Consolas" w:hAnsi="Consolas" w:cs="Consolas"/>
          <w:color w:val="000000"/>
          <w:sz w:val="21"/>
          <w:szCs w:val="21"/>
          <w:bdr w:val="none" w:sz="0" w:space="0" w:color="auto" w:frame="1"/>
        </w:rPr>
        <w:t>=</w:t>
      </w:r>
      <w:r w:rsidRPr="002F52F8">
        <w:rPr>
          <w:rFonts w:ascii="Consolas" w:hAnsi="Consolas" w:cs="Consolas"/>
          <w:color w:val="0000FF"/>
          <w:sz w:val="21"/>
          <w:szCs w:val="21"/>
          <w:bdr w:val="none" w:sz="0" w:space="0" w:color="auto" w:frame="1"/>
        </w:rPr>
        <w:t>'L'</w:t>
      </w:r>
      <w:r w:rsidRPr="002F52F8">
        <w:rPr>
          <w:rFonts w:ascii="Consolas" w:hAnsi="Consolas" w:cs="Consolas"/>
          <w:color w:val="000000"/>
          <w:sz w:val="21"/>
          <w:szCs w:val="21"/>
          <w:bdr w:val="none" w:sz="0" w:space="0" w:color="auto" w:frame="1"/>
        </w:rPr>
        <w:t>]  </w:t>
      </w:r>
    </w:p>
    <w:p w14:paraId="2D7E6FA8" w14:textId="77777777" w:rsidR="002F52F8" w:rsidRPr="002F52F8" w:rsidRDefault="002F52F8" w:rsidP="002F52F8">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F52F8">
        <w:rPr>
          <w:rFonts w:ascii="Consolas" w:hAnsi="Consolas" w:cs="Consolas"/>
          <w:color w:val="000000"/>
          <w:sz w:val="21"/>
          <w:szCs w:val="21"/>
          <w:bdr w:val="none" w:sz="0" w:space="0" w:color="auto" w:frame="1"/>
        </w:rPr>
        <w:t>sns.pairplot</w:t>
      </w:r>
      <w:proofErr w:type="spellEnd"/>
      <w:proofErr w:type="gramEnd"/>
      <w:r w:rsidRPr="002F52F8">
        <w:rPr>
          <w:rFonts w:ascii="Consolas" w:hAnsi="Consolas" w:cs="Consolas"/>
          <w:color w:val="000000"/>
          <w:sz w:val="21"/>
          <w:szCs w:val="21"/>
          <w:bdr w:val="none" w:sz="0" w:space="0" w:color="auto" w:frame="1"/>
        </w:rPr>
        <w:t>(</w:t>
      </w:r>
      <w:proofErr w:type="spellStart"/>
      <w:r w:rsidRPr="002F52F8">
        <w:rPr>
          <w:rFonts w:ascii="Consolas" w:hAnsi="Consolas" w:cs="Consolas"/>
          <w:color w:val="000000"/>
          <w:sz w:val="21"/>
          <w:szCs w:val="21"/>
          <w:bdr w:val="none" w:sz="0" w:space="0" w:color="auto" w:frame="1"/>
        </w:rPr>
        <w:t>low_class</w:t>
      </w:r>
      <w:proofErr w:type="spellEnd"/>
      <w:r w:rsidRPr="002F52F8">
        <w:rPr>
          <w:rFonts w:ascii="Consolas" w:hAnsi="Consolas" w:cs="Consolas"/>
          <w:color w:val="000000"/>
          <w:sz w:val="21"/>
          <w:szCs w:val="21"/>
          <w:bdr w:val="none" w:sz="0" w:space="0" w:color="auto" w:frame="1"/>
        </w:rPr>
        <w:t>, hue=</w:t>
      </w:r>
      <w:r w:rsidRPr="002F52F8">
        <w:rPr>
          <w:rFonts w:ascii="Consolas" w:hAnsi="Consolas" w:cs="Consolas"/>
          <w:color w:val="0000FF"/>
          <w:sz w:val="21"/>
          <w:szCs w:val="21"/>
          <w:bdr w:val="none" w:sz="0" w:space="0" w:color="auto" w:frame="1"/>
        </w:rPr>
        <w:t>"Class"</w:t>
      </w:r>
      <w:r w:rsidRPr="002F52F8">
        <w:rPr>
          <w:rFonts w:ascii="Consolas" w:hAnsi="Consolas" w:cs="Consolas"/>
          <w:color w:val="000000"/>
          <w:sz w:val="21"/>
          <w:szCs w:val="21"/>
          <w:bdr w:val="none" w:sz="0" w:space="0" w:color="auto" w:frame="1"/>
        </w:rPr>
        <w:t>,    </w:t>
      </w:r>
    </w:p>
    <w:p w14:paraId="668E5C31" w14:textId="77777777" w:rsidR="002F52F8" w:rsidRPr="002F52F8" w:rsidRDefault="002F52F8" w:rsidP="002F52F8">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F52F8">
        <w:rPr>
          <w:rFonts w:ascii="Consolas" w:hAnsi="Consolas" w:cs="Consolas"/>
          <w:color w:val="000000"/>
          <w:sz w:val="21"/>
          <w:szCs w:val="21"/>
          <w:bdr w:val="none" w:sz="0" w:space="0" w:color="auto" w:frame="1"/>
        </w:rPr>
        <w:t>             </w:t>
      </w:r>
      <w:proofErr w:type="spellStart"/>
      <w:r w:rsidRPr="002F52F8">
        <w:rPr>
          <w:rFonts w:ascii="Consolas" w:hAnsi="Consolas" w:cs="Consolas"/>
          <w:color w:val="000000"/>
          <w:sz w:val="21"/>
          <w:szCs w:val="21"/>
          <w:bdr w:val="none" w:sz="0" w:space="0" w:color="auto" w:frame="1"/>
        </w:rPr>
        <w:t>diag_kind</w:t>
      </w:r>
      <w:proofErr w:type="spellEnd"/>
      <w:r w:rsidRPr="002F52F8">
        <w:rPr>
          <w:rFonts w:ascii="Consolas" w:hAnsi="Consolas" w:cs="Consolas"/>
          <w:color w:val="000000"/>
          <w:sz w:val="21"/>
          <w:szCs w:val="21"/>
          <w:bdr w:val="none" w:sz="0" w:space="0" w:color="auto" w:frame="1"/>
        </w:rPr>
        <w:t>=</w:t>
      </w:r>
      <w:r w:rsidRPr="002F52F8">
        <w:rPr>
          <w:rFonts w:ascii="Consolas" w:hAnsi="Consolas" w:cs="Consolas"/>
          <w:color w:val="0000FF"/>
          <w:sz w:val="21"/>
          <w:szCs w:val="21"/>
          <w:bdr w:val="none" w:sz="0" w:space="0" w:color="auto" w:frame="1"/>
        </w:rPr>
        <w:t>"</w:t>
      </w:r>
      <w:proofErr w:type="spellStart"/>
      <w:r w:rsidRPr="002F52F8">
        <w:rPr>
          <w:rFonts w:ascii="Consolas" w:hAnsi="Consolas" w:cs="Consolas"/>
          <w:color w:val="0000FF"/>
          <w:sz w:val="21"/>
          <w:szCs w:val="21"/>
          <w:bdr w:val="none" w:sz="0" w:space="0" w:color="auto" w:frame="1"/>
        </w:rPr>
        <w:t>kde</w:t>
      </w:r>
      <w:proofErr w:type="spellEnd"/>
      <w:r w:rsidRPr="002F52F8">
        <w:rPr>
          <w:rFonts w:ascii="Consolas" w:hAnsi="Consolas" w:cs="Consolas"/>
          <w:color w:val="0000FF"/>
          <w:sz w:val="21"/>
          <w:szCs w:val="21"/>
          <w:bdr w:val="none" w:sz="0" w:space="0" w:color="auto" w:frame="1"/>
        </w:rPr>
        <w:t>"</w:t>
      </w:r>
      <w:r w:rsidRPr="002F52F8">
        <w:rPr>
          <w:rFonts w:ascii="Consolas" w:hAnsi="Consolas" w:cs="Consolas"/>
          <w:color w:val="000000"/>
          <w:sz w:val="21"/>
          <w:szCs w:val="21"/>
          <w:bdr w:val="none" w:sz="0" w:space="0" w:color="auto" w:frame="1"/>
        </w:rPr>
        <w:t>, palette=</w:t>
      </w:r>
      <w:r w:rsidRPr="002F52F8">
        <w:rPr>
          <w:rFonts w:ascii="Consolas" w:hAnsi="Consolas" w:cs="Consolas"/>
          <w:color w:val="0000FF"/>
          <w:sz w:val="21"/>
          <w:szCs w:val="21"/>
          <w:bdr w:val="none" w:sz="0" w:space="0" w:color="auto" w:frame="1"/>
        </w:rPr>
        <w:t>"Paired"</w:t>
      </w:r>
      <w:r w:rsidRPr="002F52F8">
        <w:rPr>
          <w:rFonts w:ascii="Consolas" w:hAnsi="Consolas" w:cs="Consolas"/>
          <w:color w:val="000000"/>
          <w:sz w:val="21"/>
          <w:szCs w:val="21"/>
          <w:bdr w:val="none" w:sz="0" w:space="0" w:color="auto" w:frame="1"/>
        </w:rPr>
        <w:t>)    </w:t>
      </w:r>
    </w:p>
    <w:p w14:paraId="7E73ADAC" w14:textId="77777777" w:rsidR="002F52F8" w:rsidRPr="002F52F8" w:rsidRDefault="002F52F8" w:rsidP="002F52F8">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F52F8">
        <w:rPr>
          <w:rFonts w:ascii="Consolas" w:hAnsi="Consolas" w:cs="Consolas"/>
          <w:color w:val="000000"/>
          <w:sz w:val="21"/>
          <w:szCs w:val="21"/>
          <w:bdr w:val="none" w:sz="0" w:space="0" w:color="auto" w:frame="1"/>
        </w:rPr>
        <w:lastRenderedPageBreak/>
        <w:t>plt.show</w:t>
      </w:r>
      <w:proofErr w:type="spellEnd"/>
      <w:proofErr w:type="gramEnd"/>
      <w:r w:rsidRPr="002F52F8">
        <w:rPr>
          <w:rFonts w:ascii="Consolas" w:hAnsi="Consolas" w:cs="Consolas"/>
          <w:color w:val="000000"/>
          <w:sz w:val="21"/>
          <w:szCs w:val="21"/>
          <w:bdr w:val="none" w:sz="0" w:space="0" w:color="auto" w:frame="1"/>
        </w:rPr>
        <w:t>()  </w:t>
      </w:r>
    </w:p>
    <w:p w14:paraId="60EFB1B4" w14:textId="7F4B1A7C" w:rsidR="002F52F8" w:rsidRPr="002F52F8" w:rsidRDefault="002F52F8" w:rsidP="002F52F8">
      <w:pPr>
        <w:pStyle w:val="a6"/>
        <w:ind w:leftChars="0" w:left="720"/>
        <w:jc w:val="center"/>
        <w:rPr>
          <w:rFonts w:hint="eastAsia"/>
        </w:rPr>
      </w:pPr>
      <w:r w:rsidRPr="002F52F8">
        <w:rPr>
          <w:noProof/>
        </w:rPr>
        <w:drawing>
          <wp:inline distT="0" distB="0" distL="0" distR="0" wp14:anchorId="1A5D1055" wp14:editId="3EEF598C">
            <wp:extent cx="4050000" cy="3829663"/>
            <wp:effectExtent l="0" t="0" r="1905"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3829663"/>
                    </a:xfrm>
                    <a:prstGeom prst="rect">
                      <a:avLst/>
                    </a:prstGeom>
                    <a:noFill/>
                    <a:ln>
                      <a:noFill/>
                    </a:ln>
                  </pic:spPr>
                </pic:pic>
              </a:graphicData>
            </a:graphic>
          </wp:inline>
        </w:drawing>
      </w:r>
    </w:p>
    <w:p w14:paraId="5FADCCA1" w14:textId="1E9CD563" w:rsidR="002F52F8" w:rsidRDefault="008A6847" w:rsidP="008A6847">
      <w:pPr>
        <w:spacing w:line="400" w:lineRule="exact"/>
        <w:rPr>
          <w:rFonts w:ascii="Times New Roman" w:eastAsia="楷體-繁" w:hAnsi="Times New Roman" w:cs="Times New Roman" w:hint="eastAsia"/>
        </w:rPr>
      </w:pPr>
      <w:r w:rsidRPr="00571E46">
        <w:rPr>
          <w:rFonts w:ascii="Times New Roman" w:eastAsia="楷體-繁" w:hAnsi="Times New Roman" w:cs="Times New Roman" w:hint="eastAsia"/>
        </w:rPr>
        <w:t>根據</w:t>
      </w:r>
      <w:r>
        <w:rPr>
          <w:rFonts w:ascii="Times New Roman" w:eastAsia="楷體-繁" w:hAnsi="Times New Roman" w:cs="Times New Roman" w:hint="eastAsia"/>
        </w:rPr>
        <w:t>以上</w:t>
      </w:r>
      <w:r w:rsidR="001A5B9E">
        <w:rPr>
          <w:rFonts w:ascii="Times New Roman" w:eastAsia="楷體-繁" w:hAnsi="Times New Roman" w:cs="Times New Roman" w:hint="eastAsia"/>
        </w:rPr>
        <w:t>兩個</w:t>
      </w:r>
      <w:r>
        <w:rPr>
          <w:rFonts w:ascii="Times New Roman" w:eastAsia="楷體-繁" w:hAnsi="Times New Roman" w:cs="Times New Roman" w:hint="eastAsia"/>
        </w:rPr>
        <w:t>表格</w:t>
      </w:r>
      <w:r w:rsidR="002F52F8">
        <w:rPr>
          <w:rFonts w:ascii="Times New Roman" w:eastAsia="楷體-繁" w:hAnsi="Times New Roman" w:cs="Times New Roman" w:hint="eastAsia"/>
        </w:rPr>
        <w:t>和圖</w:t>
      </w:r>
      <w:r>
        <w:rPr>
          <w:rFonts w:ascii="Times New Roman" w:eastAsia="楷體-繁" w:hAnsi="Times New Roman" w:cs="Times New Roman" w:hint="eastAsia"/>
        </w:rPr>
        <w:t>分析</w:t>
      </w:r>
      <w:r w:rsidRPr="00571E46">
        <w:rPr>
          <w:rFonts w:ascii="Times New Roman" w:eastAsia="楷體-繁" w:hAnsi="Times New Roman" w:cs="Times New Roman" w:hint="eastAsia"/>
        </w:rPr>
        <w:t>得知，</w:t>
      </w:r>
      <w:r>
        <w:rPr>
          <w:rFonts w:ascii="Times New Roman" w:eastAsia="楷體-繁" w:hAnsi="Times New Roman" w:cs="Times New Roman" w:hint="eastAsia"/>
        </w:rPr>
        <w:t>似乎不及格的學生缺課天數都超過七天，各項數值都</w:t>
      </w:r>
      <w:r w:rsidR="002F52F8">
        <w:rPr>
          <w:rFonts w:ascii="Times New Roman" w:eastAsia="楷體-繁" w:hAnsi="Times New Roman" w:cs="Times New Roman" w:hint="eastAsia"/>
        </w:rPr>
        <w:t>集中在一個很低的區域，例如舉手少的人，一般也不會參與討論（由左下圖得知）。</w:t>
      </w:r>
    </w:p>
    <w:p w14:paraId="355F6D72" w14:textId="3FB8B696" w:rsidR="008A6847" w:rsidRDefault="002F52F8" w:rsidP="008A6847">
      <w:pPr>
        <w:spacing w:line="400" w:lineRule="exact"/>
        <w:rPr>
          <w:rFonts w:ascii="Times New Roman" w:eastAsia="楷體-繁" w:hAnsi="Times New Roman" w:cs="Times New Roman" w:hint="eastAsia"/>
        </w:rPr>
      </w:pPr>
      <w:r>
        <w:rPr>
          <w:rFonts w:ascii="Times New Roman" w:eastAsia="楷體-繁" w:hAnsi="Times New Roman" w:cs="Times New Roman" w:hint="eastAsia"/>
        </w:rPr>
        <w:t>我們還能觀察到不及格的學生一般</w:t>
      </w:r>
      <w:r w:rsidR="00996937">
        <w:rPr>
          <w:rFonts w:ascii="Times New Roman" w:eastAsia="楷體-繁" w:hAnsi="Times New Roman" w:cs="Times New Roman" w:hint="eastAsia"/>
        </w:rPr>
        <w:t>監護人</w:t>
      </w:r>
      <w:r w:rsidR="008A6847">
        <w:rPr>
          <w:rFonts w:ascii="Times New Roman" w:eastAsia="楷體-繁" w:hAnsi="Times New Roman" w:cs="Times New Roman" w:hint="eastAsia"/>
        </w:rPr>
        <w:t>是父親，且</w:t>
      </w:r>
      <w:r>
        <w:rPr>
          <w:rFonts w:ascii="Times New Roman" w:eastAsia="楷體-繁" w:hAnsi="Times New Roman" w:cs="Times New Roman" w:hint="eastAsia"/>
        </w:rPr>
        <w:t>他們</w:t>
      </w:r>
      <w:r w:rsidR="008A6847">
        <w:rPr>
          <w:rFonts w:ascii="Times New Roman" w:eastAsia="楷體-繁" w:hAnsi="Times New Roman" w:cs="Times New Roman" w:hint="eastAsia"/>
        </w:rPr>
        <w:t>沒有接受學校調查、對學校的滿意度不高</w:t>
      </w:r>
      <w:r>
        <w:rPr>
          <w:rFonts w:ascii="Times New Roman" w:eastAsia="楷體-繁" w:hAnsi="Times New Roman" w:cs="Times New Roman" w:hint="eastAsia"/>
        </w:rPr>
        <w:t>。</w:t>
      </w:r>
    </w:p>
    <w:p w14:paraId="5CB7CF4B" w14:textId="5C415BAE" w:rsidR="008A6847" w:rsidRPr="002F52F8" w:rsidRDefault="008A6847" w:rsidP="008A6847">
      <w:pPr>
        <w:spacing w:line="400" w:lineRule="exact"/>
        <w:rPr>
          <w:rFonts w:ascii="Times New Roman" w:eastAsia="楷體-繁" w:hAnsi="Times New Roman" w:cs="Times New Roman"/>
        </w:rPr>
      </w:pPr>
    </w:p>
    <w:p w14:paraId="5266FD3F" w14:textId="6D23349E"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Pr="00FA3ECE">
        <w:rPr>
          <w:rFonts w:ascii="Times New Roman" w:eastAsia="楷體-繁" w:hAnsi="Times New Roman" w:cs="Times New Roman" w:hint="eastAsia"/>
          <w:b/>
          <w:bCs/>
          <w:u w:val="single"/>
        </w:rPr>
        <w:t>學生成績與性別的關係</w:t>
      </w:r>
    </w:p>
    <w:p w14:paraId="44C8C5FF"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5499A0A0" w:rsidR="008A6847" w:rsidRDefault="00D04F9F" w:rsidP="003E5147">
      <w:pPr>
        <w:jc w:val="center"/>
      </w:pPr>
      <w:r>
        <w:rPr>
          <w:rFonts w:hint="eastAsia"/>
          <w:noProof/>
        </w:rPr>
        <w:lastRenderedPageBreak/>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AA68A8E" w14:textId="70428225" w:rsidR="008A6847" w:rsidRDefault="00DF48DD" w:rsidP="008A6847">
      <w:pPr>
        <w:spacing w:line="400" w:lineRule="exact"/>
        <w:rPr>
          <w:rFonts w:ascii="Times New Roman" w:eastAsia="楷體-繁" w:hAnsi="Times New Roman" w:cs="Times New Roman"/>
        </w:rPr>
      </w:pPr>
      <w:r>
        <w:rPr>
          <w:rFonts w:ascii="Times New Roman" w:eastAsia="楷體-繁" w:hAnsi="Times New Roman" w:cs="Times New Roman" w:hint="eastAsia"/>
        </w:rPr>
        <w:t>根據此圖分析，</w:t>
      </w:r>
      <w:r w:rsidR="00502CF0">
        <w:rPr>
          <w:rFonts w:ascii="Times New Roman" w:eastAsia="楷體-繁" w:hAnsi="Times New Roman" w:cs="Times New Roman" w:hint="eastAsia"/>
        </w:rPr>
        <w:t>我們</w:t>
      </w:r>
      <w:r w:rsidR="008A6847" w:rsidRPr="008A6847">
        <w:rPr>
          <w:rFonts w:ascii="Times New Roman" w:eastAsia="楷體-繁" w:hAnsi="Times New Roman" w:cs="Times New Roman"/>
        </w:rPr>
        <w:t>可以明顯看出女</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的不及格人數要遠遠少於男</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，且女學生的中等和高分段學生人數基本持平，男女學生在高分段人數相差不大。</w:t>
      </w:r>
    </w:p>
    <w:p w14:paraId="045A1F28" w14:textId="08F5E1A8" w:rsidR="008A6847" w:rsidRDefault="008A6847" w:rsidP="008A6847">
      <w:pPr>
        <w:spacing w:line="400" w:lineRule="exact"/>
        <w:rPr>
          <w:rFonts w:ascii="Times New Roman" w:eastAsia="楷體-繁" w:hAnsi="Times New Roman" w:cs="Times New Roman"/>
        </w:rPr>
      </w:pPr>
      <w:r>
        <w:rPr>
          <w:rFonts w:ascii="Times New Roman" w:eastAsia="楷體-繁" w:hAnsi="Times New Roman" w:cs="Times New Roman" w:hint="eastAsia"/>
        </w:rPr>
        <w:t>由此我們可以推測：性別可能影響學生的成績。</w:t>
      </w:r>
    </w:p>
    <w:p w14:paraId="5BDEAB98" w14:textId="77777777" w:rsidR="008A5998" w:rsidRPr="008A6847" w:rsidRDefault="008A5998" w:rsidP="008A6847">
      <w:pPr>
        <w:spacing w:line="400" w:lineRule="exact"/>
        <w:rPr>
          <w:rFonts w:ascii="Times New Roman" w:eastAsia="楷體-繁" w:hAnsi="Times New Roman" w:cs="Times New Roman"/>
        </w:rPr>
      </w:pPr>
    </w:p>
    <w:p w14:paraId="7B700497" w14:textId="0869BD97"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Pr="00FA3ECE">
        <w:rPr>
          <w:rFonts w:ascii="Times New Roman" w:eastAsia="楷體-繁" w:hAnsi="Times New Roman" w:cs="Times New Roman" w:hint="eastAsia"/>
          <w:b/>
          <w:bCs/>
          <w:u w:val="single"/>
        </w:rPr>
        <w:t>學生成績與</w:t>
      </w:r>
      <w:r w:rsidR="008A5998" w:rsidRPr="00FA3ECE">
        <w:rPr>
          <w:rFonts w:ascii="Times New Roman" w:eastAsia="楷體-繁" w:hAnsi="Times New Roman" w:cs="Times New Roman" w:hint="eastAsia"/>
          <w:b/>
          <w:bCs/>
          <w:u w:val="single"/>
        </w:rPr>
        <w:t>國籍</w:t>
      </w:r>
      <w:r w:rsidRPr="00FA3ECE">
        <w:rPr>
          <w:rFonts w:ascii="Times New Roman" w:eastAsia="楷體-繁" w:hAnsi="Times New Roman" w:cs="Times New Roman" w:hint="eastAsia"/>
          <w:b/>
          <w:bCs/>
          <w:u w:val="single"/>
        </w:rPr>
        <w:t>的關係</w:t>
      </w:r>
    </w:p>
    <w:p w14:paraId="59C21F85"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lastRenderedPageBreak/>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01546DDE" w14:textId="77777777" w:rsidR="00856854" w:rsidRDefault="008A5998" w:rsidP="008A5998">
      <w:pPr>
        <w:spacing w:line="400" w:lineRule="exact"/>
        <w:rPr>
          <w:rFonts w:ascii="Times New Roman" w:eastAsia="楷體-繁" w:hAnsi="Times New Roman" w:cs="Times New Roman"/>
        </w:rPr>
      </w:pPr>
      <w:r w:rsidRPr="008A5998">
        <w:rPr>
          <w:rFonts w:ascii="Times New Roman" w:eastAsia="楷體-繁" w:hAnsi="Times New Roman" w:cs="Times New Roman" w:hint="eastAsia"/>
        </w:rPr>
        <w:t>根據</w:t>
      </w:r>
      <w:r w:rsidR="00856854">
        <w:rPr>
          <w:rFonts w:ascii="Times New Roman" w:eastAsia="楷體-繁" w:hAnsi="Times New Roman" w:cs="Times New Roman" w:hint="eastAsia"/>
        </w:rPr>
        <w:t>此圖分析</w:t>
      </w:r>
      <w:r w:rsidR="00502CF0">
        <w:rPr>
          <w:rFonts w:ascii="Times New Roman" w:eastAsia="楷體-繁" w:hAnsi="Times New Roman" w:cs="Times New Roman" w:hint="eastAsia"/>
        </w:rPr>
        <w:t>，</w:t>
      </w:r>
      <w:r w:rsidRPr="008A5998">
        <w:rPr>
          <w:rFonts w:ascii="Times New Roman" w:eastAsia="楷體-繁" w:hAnsi="Times New Roman" w:cs="Times New Roman"/>
        </w:rPr>
        <w:t>除了</w:t>
      </w:r>
      <w:r w:rsidRPr="008A5998">
        <w:rPr>
          <w:rFonts w:ascii="Times New Roman" w:eastAsia="楷體-繁" w:hAnsi="Times New Roman" w:cs="Times New Roman"/>
        </w:rPr>
        <w:t>KW</w:t>
      </w:r>
      <w:r w:rsidRPr="008A5998">
        <w:rPr>
          <w:rFonts w:ascii="Times New Roman" w:eastAsia="楷體-繁" w:hAnsi="Times New Roman" w:cs="Times New Roman"/>
        </w:rPr>
        <w:t>和</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這兩個國籍的學生之外，其餘國籍的學生可分析的</w:t>
      </w:r>
      <w:r w:rsidR="00856854">
        <w:rPr>
          <w:rFonts w:ascii="Times New Roman" w:eastAsia="楷體-繁" w:hAnsi="Times New Roman" w:cs="Times New Roman" w:hint="eastAsia"/>
        </w:rPr>
        <w:t>樣本數量</w:t>
      </w:r>
      <w:r w:rsidRPr="008A5998">
        <w:rPr>
          <w:rFonts w:ascii="Times New Roman" w:eastAsia="楷體-繁" w:hAnsi="Times New Roman" w:cs="Times New Roman"/>
        </w:rPr>
        <w:t>都比較少，並不能</w:t>
      </w:r>
      <w:r w:rsidR="00502CF0">
        <w:rPr>
          <w:rFonts w:ascii="Times New Roman" w:eastAsia="楷體-繁" w:hAnsi="Times New Roman" w:cs="Times New Roman" w:hint="eastAsia"/>
        </w:rPr>
        <w:t>因此推斷出任何有效的信息</w:t>
      </w:r>
      <w:r w:rsidRPr="008A5998">
        <w:rPr>
          <w:rFonts w:ascii="Times New Roman" w:eastAsia="楷體-繁" w:hAnsi="Times New Roman" w:cs="Times New Roman"/>
        </w:rPr>
        <w:t>。</w:t>
      </w:r>
    </w:p>
    <w:p w14:paraId="5B9AF563" w14:textId="1F0790C1" w:rsidR="008A5998" w:rsidRDefault="008A5998"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w:t>
      </w:r>
      <w:r w:rsidRPr="008A5998">
        <w:rPr>
          <w:rFonts w:ascii="Times New Roman" w:eastAsia="楷體-繁" w:hAnsi="Times New Roman" w:cs="Times New Roman"/>
        </w:rPr>
        <w:t>能得出</w:t>
      </w:r>
      <w:r>
        <w:rPr>
          <w:rFonts w:ascii="Times New Roman" w:eastAsia="楷體-繁" w:hAnsi="Times New Roman" w:cs="Times New Roman" w:hint="eastAsia"/>
        </w:rPr>
        <w:t>的信息有：</w:t>
      </w:r>
      <w:r w:rsidRPr="008A5998">
        <w:rPr>
          <w:rFonts w:ascii="Times New Roman" w:eastAsia="楷體-繁" w:hAnsi="Times New Roman" w:cs="Times New Roman"/>
        </w:rPr>
        <w:t>相比於</w:t>
      </w:r>
      <w:r w:rsidRPr="008A5998">
        <w:rPr>
          <w:rFonts w:ascii="Times New Roman" w:eastAsia="楷體-繁" w:hAnsi="Times New Roman" w:cs="Times New Roman"/>
        </w:rPr>
        <w:t>KW</w:t>
      </w:r>
      <w:r w:rsidRPr="008A5998">
        <w:rPr>
          <w:rFonts w:ascii="Times New Roman" w:eastAsia="楷體-繁" w:hAnsi="Times New Roman" w:cs="Times New Roman"/>
        </w:rPr>
        <w:t>的學生，</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學生不及格人數為</w:t>
      </w:r>
      <w:r w:rsidRPr="008A5998">
        <w:rPr>
          <w:rFonts w:ascii="Times New Roman" w:eastAsia="楷體-繁" w:hAnsi="Times New Roman" w:cs="Times New Roman"/>
        </w:rPr>
        <w:t>KW</w:t>
      </w:r>
      <w:r w:rsidRPr="008A5998">
        <w:rPr>
          <w:rFonts w:ascii="Times New Roman" w:eastAsia="楷體-繁" w:hAnsi="Times New Roman" w:cs="Times New Roman"/>
        </w:rPr>
        <w:t>學生的一半，總體成績更好一些</w:t>
      </w:r>
      <w:r w:rsidR="00502CF0">
        <w:rPr>
          <w:rFonts w:ascii="Times New Roman" w:eastAsia="楷體-繁" w:hAnsi="Times New Roman" w:cs="Times New Roman" w:hint="eastAsia"/>
        </w:rPr>
        <w:t>，而</w:t>
      </w:r>
      <w:r w:rsidR="00502CF0">
        <w:rPr>
          <w:rFonts w:ascii="Times New Roman" w:eastAsia="楷體-繁" w:hAnsi="Times New Roman" w:cs="Times New Roman" w:hint="eastAsia"/>
        </w:rPr>
        <w:t xml:space="preserve"> </w:t>
      </w:r>
      <w:r>
        <w:rPr>
          <w:rFonts w:ascii="Times New Roman" w:eastAsia="楷體-繁" w:hAnsi="Times New Roman" w:cs="Times New Roman" w:hint="eastAsia"/>
        </w:rPr>
        <w:t>I</w:t>
      </w:r>
      <w:r w:rsidRPr="008A5998">
        <w:rPr>
          <w:rFonts w:ascii="Times New Roman" w:eastAsia="楷體-繁" w:hAnsi="Times New Roman" w:cs="Times New Roman"/>
        </w:rPr>
        <w:t>ran</w:t>
      </w:r>
      <w:r w:rsidRPr="008A5998">
        <w:rPr>
          <w:rFonts w:ascii="Times New Roman" w:eastAsia="楷體-繁" w:hAnsi="Times New Roman" w:cs="Times New Roman"/>
        </w:rPr>
        <w:t>和</w:t>
      </w:r>
      <w:proofErr w:type="spellStart"/>
      <w:r w:rsidRPr="008A5998">
        <w:rPr>
          <w:rFonts w:ascii="Times New Roman" w:eastAsia="楷體-繁" w:hAnsi="Times New Roman" w:cs="Times New Roman"/>
        </w:rPr>
        <w:t>Lybia</w:t>
      </w:r>
      <w:proofErr w:type="spellEnd"/>
      <w:r w:rsidRPr="008A5998">
        <w:rPr>
          <w:rFonts w:ascii="Times New Roman" w:eastAsia="楷體-繁" w:hAnsi="Times New Roman" w:cs="Times New Roman"/>
        </w:rPr>
        <w:t>國籍的學生沒有取得高分的。</w:t>
      </w:r>
    </w:p>
    <w:p w14:paraId="0048F672" w14:textId="7163D170" w:rsidR="00856854" w:rsidRP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我們來查看</w:t>
      </w:r>
      <w:r>
        <w:rPr>
          <w:rFonts w:ascii="Times New Roman" w:eastAsia="楷體-繁" w:hAnsi="Times New Roman" w:cs="Times New Roman" w:hint="eastAsia"/>
        </w:rPr>
        <w:t xml:space="preserve"> Iran</w:t>
      </w:r>
      <w:r>
        <w:rPr>
          <w:rFonts w:ascii="Times New Roman" w:eastAsia="楷體-繁" w:hAnsi="Times New Roman" w:cs="Times New Roman"/>
        </w:rPr>
        <w:t xml:space="preserve"> </w:t>
      </w:r>
      <w:r>
        <w:rPr>
          <w:rFonts w:ascii="Times New Roman" w:eastAsia="楷體-繁" w:hAnsi="Times New Roman" w:cs="Times New Roman" w:hint="eastAsia"/>
        </w:rPr>
        <w:t>和</w:t>
      </w:r>
      <w:r>
        <w:rPr>
          <w:rFonts w:ascii="Times New Roman" w:eastAsia="楷體-繁" w:hAnsi="Times New Roman" w:cs="Times New Roman" w:hint="eastAsia"/>
        </w:rPr>
        <w:t xml:space="preserve"> </w:t>
      </w:r>
      <w:proofErr w:type="spellStart"/>
      <w:r>
        <w:rPr>
          <w:rFonts w:ascii="Times New Roman" w:eastAsia="楷體-繁" w:hAnsi="Times New Roman" w:cs="Times New Roman" w:hint="eastAsia"/>
        </w:rPr>
        <w:t>Lybia</w:t>
      </w:r>
      <w:proofErr w:type="spellEnd"/>
      <w:r>
        <w:rPr>
          <w:rFonts w:ascii="Times New Roman" w:eastAsia="楷體-繁" w:hAnsi="Times New Roman" w:cs="Times New Roman"/>
        </w:rPr>
        <w:t xml:space="preserve"> </w:t>
      </w:r>
      <w:r>
        <w:rPr>
          <w:rFonts w:ascii="Times New Roman" w:eastAsia="楷體-繁" w:hAnsi="Times New Roman" w:cs="Times New Roman" w:hint="eastAsia"/>
        </w:rPr>
        <w:t>國籍的學生樣本，嘗試分析影響他們學業成績的因素。</w:t>
      </w:r>
    </w:p>
    <w:p w14:paraId="414F5A52" w14:textId="302C929F" w:rsidR="008A6847"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Iran</w:t>
      </w:r>
      <w:r>
        <w:rPr>
          <w:rFonts w:ascii="Times New Roman" w:eastAsia="楷體-繁" w:hAnsi="Times New Roman" w:cs="Times New Roman"/>
          <w:bCs/>
        </w:rPr>
        <w:t xml:space="preserve"> </w:t>
      </w:r>
      <w:r>
        <w:rPr>
          <w:rFonts w:ascii="Times New Roman" w:eastAsia="楷體-繁" w:hAnsi="Times New Roman" w:cs="Times New Roman" w:hint="eastAsia"/>
          <w:bCs/>
        </w:rPr>
        <w:t>國籍的學生</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16F0AC19" w14:textId="77777777" w:rsidR="008A5998" w:rsidRPr="008A5998" w:rsidRDefault="008A5998" w:rsidP="00523C55">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67046905" w:rsidR="008A5998"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w:t>
      </w:r>
      <w:proofErr w:type="spellStart"/>
      <w:r>
        <w:rPr>
          <w:rFonts w:ascii="Times New Roman" w:eastAsia="楷體-繁" w:hAnsi="Times New Roman" w:cs="Times New Roman" w:hint="eastAsia"/>
          <w:bCs/>
        </w:rPr>
        <w:t>Lybia</w:t>
      </w:r>
      <w:proofErr w:type="spellEnd"/>
      <w:r>
        <w:rPr>
          <w:rFonts w:ascii="Times New Roman" w:eastAsia="楷體-繁" w:hAnsi="Times New Roman" w:cs="Times New Roman"/>
          <w:bCs/>
        </w:rPr>
        <w:t xml:space="preserve"> </w:t>
      </w:r>
      <w:r>
        <w:rPr>
          <w:rFonts w:ascii="Times New Roman" w:eastAsia="楷體-繁" w:hAnsi="Times New Roman" w:cs="Times New Roman" w:hint="eastAsia"/>
          <w:bCs/>
        </w:rPr>
        <w:t>國籍的學生的</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6E845D41" w14:textId="77777777" w:rsidR="008A5998" w:rsidRPr="008A5998" w:rsidRDefault="008A5998" w:rsidP="00523C55">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37E1596E" w14:textId="04D15683" w:rsid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通過觀察</w:t>
      </w:r>
      <w:r w:rsidR="008A5998" w:rsidRPr="008A5998">
        <w:rPr>
          <w:rFonts w:ascii="Times New Roman" w:eastAsia="楷體-繁" w:hAnsi="Times New Roman" w:cs="Times New Roman"/>
        </w:rPr>
        <w:t>，</w:t>
      </w:r>
      <w:r>
        <w:rPr>
          <w:rFonts w:ascii="Times New Roman" w:eastAsia="楷體-繁" w:hAnsi="Times New Roman" w:cs="Times New Roman" w:hint="eastAsia"/>
        </w:rPr>
        <w:t>我們可以得知</w:t>
      </w:r>
      <w:r>
        <w:rPr>
          <w:rFonts w:ascii="Times New Roman" w:eastAsia="楷體-繁" w:hAnsi="Times New Roman" w:cs="Times New Roman" w:hint="eastAsia"/>
        </w:rPr>
        <w:t xml:space="preserve"> </w:t>
      </w:r>
      <w:proofErr w:type="spellStart"/>
      <w:r w:rsidR="008A5998" w:rsidRPr="008A5998">
        <w:rPr>
          <w:rFonts w:ascii="Times New Roman" w:eastAsia="楷體-繁" w:hAnsi="Times New Roman" w:cs="Times New Roman"/>
        </w:rPr>
        <w:t>Lybia</w:t>
      </w:r>
      <w:proofErr w:type="spellEnd"/>
      <w:r>
        <w:rPr>
          <w:rFonts w:ascii="Times New Roman" w:eastAsia="楷體-繁" w:hAnsi="Times New Roman" w:cs="Times New Roman"/>
        </w:rPr>
        <w:t xml:space="preserve"> </w:t>
      </w:r>
      <w:r w:rsidR="008A5998" w:rsidRPr="008A5998">
        <w:rPr>
          <w:rFonts w:ascii="Times New Roman" w:eastAsia="楷體-繁" w:hAnsi="Times New Roman" w:cs="Times New Roman"/>
        </w:rPr>
        <w:t>國籍</w:t>
      </w:r>
      <w:r>
        <w:rPr>
          <w:rFonts w:ascii="Times New Roman" w:eastAsia="楷體-繁" w:hAnsi="Times New Roman" w:cs="Times New Roman" w:hint="eastAsia"/>
        </w:rPr>
        <w:t>的</w:t>
      </w:r>
      <w:r w:rsidR="008A5998" w:rsidRPr="008A5998">
        <w:rPr>
          <w:rFonts w:ascii="Times New Roman" w:eastAsia="楷體-繁" w:hAnsi="Times New Roman" w:cs="Times New Roman"/>
        </w:rPr>
        <w:t>學生似乎與所有未通過考試的學生</w:t>
      </w:r>
      <w:r>
        <w:rPr>
          <w:rFonts w:ascii="Times New Roman" w:eastAsia="楷體-繁" w:hAnsi="Times New Roman" w:cs="Times New Roman" w:hint="eastAsia"/>
        </w:rPr>
        <w:t>的數據有高度的重合</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缺課超過</w:t>
      </w:r>
      <w:r w:rsidR="008A5998" w:rsidRPr="008A5998">
        <w:rPr>
          <w:rFonts w:ascii="Times New Roman" w:eastAsia="楷體-繁" w:hAnsi="Times New Roman" w:cs="Times New Roman"/>
        </w:rPr>
        <w:t>7</w:t>
      </w:r>
      <w:r w:rsidR="008A5998" w:rsidRPr="008A5998">
        <w:rPr>
          <w:rFonts w:ascii="Times New Roman" w:eastAsia="楷體-繁" w:hAnsi="Times New Roman" w:cs="Times New Roman"/>
        </w:rPr>
        <w:t>天，數值偏低，沒有學校調查等</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w:t>
      </w:r>
    </w:p>
    <w:p w14:paraId="205F386E" w14:textId="77777777" w:rsidR="008A5998" w:rsidRPr="008A5998" w:rsidRDefault="008A5998" w:rsidP="008A5998">
      <w:pPr>
        <w:spacing w:line="400" w:lineRule="exact"/>
        <w:rPr>
          <w:rFonts w:ascii="Times New Roman" w:eastAsia="楷體-繁" w:hAnsi="Times New Roman" w:cs="Times New Roman"/>
          <w:bCs/>
        </w:rPr>
      </w:pPr>
    </w:p>
    <w:p w14:paraId="7DD34583" w14:textId="39A9331C"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教育級別與成績的關係</w:t>
      </w:r>
    </w:p>
    <w:p w14:paraId="6AEECDAC"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7DBACE5C" w14:textId="02A4DEBD" w:rsidR="008A5998" w:rsidRDefault="00502CF0" w:rsidP="008A6847">
      <w:pPr>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8A5998" w:rsidRPr="008A5998">
        <w:rPr>
          <w:rFonts w:ascii="Times New Roman" w:eastAsia="楷體-繁" w:hAnsi="Times New Roman" w:cs="Times New Roman"/>
          <w:bCs/>
        </w:rPr>
        <w:t>，</w:t>
      </w:r>
      <w:r w:rsidR="00856854">
        <w:rPr>
          <w:rFonts w:ascii="Times New Roman" w:eastAsia="楷體-繁" w:hAnsi="Times New Roman" w:cs="Times New Roman" w:hint="eastAsia"/>
          <w:bCs/>
        </w:rPr>
        <w:t>我們可以得知</w:t>
      </w:r>
      <w:r w:rsidR="008A5998" w:rsidRPr="008A5998">
        <w:rPr>
          <w:rFonts w:ascii="Times New Roman" w:eastAsia="楷體-繁" w:hAnsi="Times New Roman" w:cs="Times New Roman" w:hint="eastAsia"/>
          <w:bCs/>
        </w:rPr>
        <w:t>不</w:t>
      </w:r>
      <w:r w:rsidR="008A5998" w:rsidRPr="008A5998">
        <w:rPr>
          <w:rFonts w:ascii="Times New Roman" w:eastAsia="楷體-繁" w:hAnsi="Times New Roman" w:cs="Times New Roman"/>
          <w:bCs/>
        </w:rPr>
        <w:t>管</w:t>
      </w:r>
      <w:r>
        <w:rPr>
          <w:rFonts w:ascii="Times New Roman" w:eastAsia="楷體-繁" w:hAnsi="Times New Roman" w:cs="Times New Roman" w:hint="eastAsia"/>
          <w:bCs/>
        </w:rPr>
        <w:t>學生處於</w:t>
      </w:r>
      <w:r w:rsidR="008A5998" w:rsidRPr="008A5998">
        <w:rPr>
          <w:rFonts w:ascii="Times New Roman" w:eastAsia="楷體-繁" w:hAnsi="Times New Roman" w:cs="Times New Roman"/>
          <w:bCs/>
        </w:rPr>
        <w:t>哪個教育</w:t>
      </w:r>
      <w:r>
        <w:rPr>
          <w:rFonts w:ascii="Times New Roman" w:eastAsia="楷體-繁" w:hAnsi="Times New Roman" w:cs="Times New Roman" w:hint="eastAsia"/>
          <w:bCs/>
        </w:rPr>
        <w:t>級別</w:t>
      </w:r>
      <w:r w:rsidR="008A5998" w:rsidRPr="008A5998">
        <w:rPr>
          <w:rFonts w:ascii="Times New Roman" w:eastAsia="楷體-繁" w:hAnsi="Times New Roman" w:cs="Times New Roman"/>
          <w:bCs/>
        </w:rPr>
        <w:t>，都是中等成績的人數偏多。</w:t>
      </w:r>
    </w:p>
    <w:p w14:paraId="2A5E4B90" w14:textId="7E859F97" w:rsidR="008A5998" w:rsidRDefault="008A5998" w:rsidP="008A6847">
      <w:pPr>
        <w:rPr>
          <w:rFonts w:ascii="Times New Roman" w:eastAsia="楷體-繁" w:hAnsi="Times New Roman" w:cs="Times New Roman"/>
          <w:bCs/>
        </w:rPr>
      </w:pPr>
    </w:p>
    <w:p w14:paraId="594D44FF" w14:textId="32BB82FF"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年級與成績的關係</w:t>
      </w:r>
    </w:p>
    <w:p w14:paraId="6DB18C3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67485140" w14:textId="7B4CE25F" w:rsidR="008A5998"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2865B0" w:rsidRPr="002865B0">
        <w:rPr>
          <w:rFonts w:ascii="Times New Roman" w:eastAsia="楷體-繁" w:hAnsi="Times New Roman" w:cs="Times New Roman"/>
          <w:bCs/>
        </w:rPr>
        <w:t>，</w:t>
      </w:r>
      <w:r>
        <w:rPr>
          <w:rFonts w:ascii="Times New Roman" w:eastAsia="楷體-繁" w:hAnsi="Times New Roman" w:cs="Times New Roman" w:hint="eastAsia"/>
          <w:bCs/>
        </w:rPr>
        <w:t>我們可以得知</w:t>
      </w:r>
      <w:r w:rsidR="002865B0" w:rsidRPr="002865B0">
        <w:rPr>
          <w:rFonts w:ascii="Times New Roman" w:eastAsia="楷體-繁" w:hAnsi="Times New Roman" w:cs="Times New Roman"/>
          <w:bCs/>
        </w:rPr>
        <w:t>五年級、九年級</w:t>
      </w:r>
      <w:r w:rsidR="00856854">
        <w:rPr>
          <w:rFonts w:ascii="Times New Roman" w:eastAsia="楷體-繁" w:hAnsi="Times New Roman" w:cs="Times New Roman" w:hint="eastAsia"/>
          <w:bCs/>
        </w:rPr>
        <w:t>、</w:t>
      </w:r>
      <w:r w:rsidR="002865B0" w:rsidRPr="002865B0">
        <w:rPr>
          <w:rFonts w:ascii="Times New Roman" w:eastAsia="楷體-繁" w:hAnsi="Times New Roman" w:cs="Times New Roman"/>
          <w:bCs/>
        </w:rPr>
        <w:t>十年級的學生人數很少。除此之外，沒有五年級學生及格，也沒有九年級學生取得高分。</w:t>
      </w:r>
    </w:p>
    <w:p w14:paraId="577AB649" w14:textId="44E13C36"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查看五年級學生的樣本：</w:t>
      </w:r>
    </w:p>
    <w:p w14:paraId="045F8897" w14:textId="77777777" w:rsidR="002865B0" w:rsidRPr="002865B0" w:rsidRDefault="002865B0" w:rsidP="00523C55">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lastRenderedPageBreak/>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7913CB25"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查看九年級學生的樣本：</w:t>
      </w:r>
    </w:p>
    <w:p w14:paraId="53F8ED2C" w14:textId="1E1BABCA" w:rsidR="002865B0" w:rsidRPr="002865B0" w:rsidRDefault="002865B0" w:rsidP="00523C55">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367DD96F" w14:textId="18580C02" w:rsidR="002865B0" w:rsidRDefault="002865B0" w:rsidP="002865B0">
      <w:pPr>
        <w:spacing w:line="400" w:lineRule="exact"/>
        <w:rPr>
          <w:rFonts w:ascii="Times New Roman" w:eastAsia="楷體-繁" w:hAnsi="Times New Roman" w:cs="Times New Roman"/>
          <w:bCs/>
        </w:rPr>
      </w:pPr>
      <w:r w:rsidRPr="002865B0">
        <w:rPr>
          <w:rFonts w:ascii="Times New Roman" w:eastAsia="楷體-繁" w:hAnsi="Times New Roman" w:cs="Times New Roman"/>
          <w:bCs/>
        </w:rPr>
        <w:t>在觀察後，發現五年級</w:t>
      </w:r>
      <w:r w:rsidR="00BC64BB">
        <w:rPr>
          <w:rFonts w:ascii="Times New Roman" w:eastAsia="楷體-繁" w:hAnsi="Times New Roman" w:cs="Times New Roman" w:hint="eastAsia"/>
          <w:bCs/>
        </w:rPr>
        <w:t>和九年級</w:t>
      </w:r>
      <w:r w:rsidRPr="002865B0">
        <w:rPr>
          <w:rFonts w:ascii="Times New Roman" w:eastAsia="楷體-繁" w:hAnsi="Times New Roman" w:cs="Times New Roman"/>
          <w:bCs/>
        </w:rPr>
        <w:t>學生似乎與所有未通過考試的學生的數據</w:t>
      </w:r>
      <w:r w:rsidR="00BC64BB">
        <w:rPr>
          <w:rFonts w:ascii="Times New Roman" w:eastAsia="楷體-繁" w:hAnsi="Times New Roman" w:cs="Times New Roman" w:hint="eastAsia"/>
          <w:bCs/>
        </w:rPr>
        <w:t>有高度的重合</w:t>
      </w:r>
      <w:r w:rsidRPr="002865B0">
        <w:rPr>
          <w:rFonts w:ascii="Times New Roman" w:eastAsia="楷體-繁" w:hAnsi="Times New Roman" w:cs="Times New Roman"/>
          <w:bCs/>
        </w:rPr>
        <w:t>(</w:t>
      </w:r>
      <w:r w:rsidRPr="002865B0">
        <w:rPr>
          <w:rFonts w:ascii="Times New Roman" w:eastAsia="楷體-繁" w:hAnsi="Times New Roman" w:cs="Times New Roman"/>
          <w:bCs/>
        </w:rPr>
        <w:t>缺課超過</w:t>
      </w:r>
      <w:r w:rsidRPr="002865B0">
        <w:rPr>
          <w:rFonts w:ascii="Times New Roman" w:eastAsia="楷體-繁" w:hAnsi="Times New Roman" w:cs="Times New Roman"/>
          <w:bCs/>
        </w:rPr>
        <w:t>7</w:t>
      </w:r>
      <w:r w:rsidRPr="002865B0">
        <w:rPr>
          <w:rFonts w:ascii="Times New Roman" w:eastAsia="楷體-繁" w:hAnsi="Times New Roman" w:cs="Times New Roman"/>
          <w:bCs/>
        </w:rPr>
        <w:t>天，數值偏低，沒有學校調查等</w:t>
      </w:r>
      <w:r w:rsidRPr="002865B0">
        <w:rPr>
          <w:rFonts w:ascii="Times New Roman" w:eastAsia="楷體-繁" w:hAnsi="Times New Roman" w:cs="Times New Roman"/>
          <w:bCs/>
        </w:rPr>
        <w:t xml:space="preserve">) </w:t>
      </w:r>
      <w:r w:rsidR="00BC64BB">
        <w:rPr>
          <w:rFonts w:ascii="Times New Roman" w:eastAsia="楷體-繁" w:hAnsi="Times New Roman" w:cs="Times New Roman" w:hint="eastAsia"/>
          <w:bCs/>
        </w:rPr>
        <w:t>。</w:t>
      </w:r>
    </w:p>
    <w:p w14:paraId="0E3479BF" w14:textId="0E2F49F7" w:rsidR="002865B0" w:rsidRDefault="002865B0" w:rsidP="002865B0">
      <w:pPr>
        <w:spacing w:line="400" w:lineRule="exact"/>
        <w:rPr>
          <w:rFonts w:ascii="Times New Roman" w:eastAsia="楷體-繁" w:hAnsi="Times New Roman" w:cs="Times New Roman"/>
          <w:bCs/>
        </w:rPr>
      </w:pPr>
    </w:p>
    <w:p w14:paraId="168F7375" w14:textId="012DEDB4"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Pr="00FA3ECE">
        <w:rPr>
          <w:rFonts w:ascii="Times New Roman" w:eastAsia="楷體-繁" w:hAnsi="Times New Roman" w:cs="Times New Roman" w:hint="eastAsia"/>
          <w:b/>
          <w:bCs/>
          <w:u w:val="single"/>
        </w:rPr>
        <w:t>學生所屬教室與成績的關係</w:t>
      </w:r>
    </w:p>
    <w:p w14:paraId="73BDC02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lastRenderedPageBreak/>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6267610B" w14:textId="046D6E07" w:rsidR="002865B0" w:rsidRPr="002865B0" w:rsidRDefault="002F2494" w:rsidP="002865B0">
      <w:pPr>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我們得知</w:t>
      </w:r>
      <w:r w:rsidR="002865B0" w:rsidRPr="002865B0">
        <w:rPr>
          <w:rFonts w:ascii="Times New Roman" w:eastAsia="楷體-繁" w:hAnsi="Times New Roman" w:cs="Times New Roman"/>
          <w:bCs/>
        </w:rPr>
        <w:t>三個班的總體趨勢都差不多，我們並不能得出什麼有效信息</w:t>
      </w:r>
      <w:r w:rsidR="002865B0" w:rsidRPr="002865B0">
        <w:rPr>
          <w:rFonts w:ascii="Times New Roman" w:eastAsia="楷體-繁" w:hAnsi="Times New Roman" w:cs="Times New Roman" w:hint="eastAsia"/>
          <w:bCs/>
        </w:rPr>
        <w:t>。</w:t>
      </w:r>
    </w:p>
    <w:p w14:paraId="47353756" w14:textId="37884A74" w:rsidR="002865B0" w:rsidRPr="00BC64BB" w:rsidRDefault="002865B0" w:rsidP="002865B0">
      <w:pPr>
        <w:spacing w:line="400" w:lineRule="exact"/>
        <w:rPr>
          <w:rFonts w:ascii="Times New Roman" w:eastAsia="楷體-繁" w:hAnsi="Times New Roman" w:cs="Times New Roman"/>
          <w:bCs/>
        </w:rPr>
      </w:pPr>
    </w:p>
    <w:p w14:paraId="5DA5B99C" w14:textId="6DA49092"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Pr="00FA3ECE">
        <w:rPr>
          <w:rFonts w:ascii="Times New Roman" w:eastAsia="楷體-繁" w:hAnsi="Times New Roman" w:cs="Times New Roman" w:hint="eastAsia"/>
          <w:b/>
          <w:bCs/>
          <w:u w:val="single"/>
        </w:rPr>
        <w:t>學生所選課程與成績的關係</w:t>
      </w:r>
    </w:p>
    <w:p w14:paraId="2CD31077"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029D0A6D" w14:textId="10D3FF9E" w:rsidR="002865B0"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w:t>
      </w:r>
      <w:r w:rsidR="002865B0" w:rsidRPr="002865B0">
        <w:rPr>
          <w:rFonts w:ascii="Times New Roman" w:eastAsia="楷體-繁" w:hAnsi="Times New Roman" w:cs="Times New Roman"/>
          <w:bCs/>
        </w:rPr>
        <w:t>可以看到一個有趣的現象，</w:t>
      </w:r>
      <w:r w:rsidR="002865B0" w:rsidRPr="002865B0">
        <w:rPr>
          <w:rFonts w:ascii="Times New Roman" w:eastAsia="楷體-繁" w:hAnsi="Times New Roman" w:cs="Times New Roman"/>
          <w:bCs/>
        </w:rPr>
        <w:t>Geology</w:t>
      </w:r>
      <w:r w:rsidR="00BC64BB">
        <w:rPr>
          <w:rFonts w:ascii="Times New Roman" w:eastAsia="楷體-繁" w:hAnsi="Times New Roman" w:cs="Times New Roman"/>
          <w:bCs/>
        </w:rPr>
        <w:t xml:space="preserve"> </w:t>
      </w:r>
      <w:r w:rsidR="00BC64BB">
        <w:rPr>
          <w:rFonts w:ascii="Times New Roman" w:eastAsia="楷體-繁" w:hAnsi="Times New Roman" w:cs="Times New Roman" w:hint="eastAsia"/>
          <w:bCs/>
        </w:rPr>
        <w:t>課程</w:t>
      </w:r>
      <w:r w:rsidR="002865B0" w:rsidRPr="002865B0">
        <w:rPr>
          <w:rFonts w:ascii="Times New Roman" w:eastAsia="楷體-繁" w:hAnsi="Times New Roman" w:cs="Times New Roman"/>
          <w:bCs/>
        </w:rPr>
        <w:t>沒有不及格的學生。</w:t>
      </w:r>
      <w:r>
        <w:rPr>
          <w:rFonts w:ascii="Times New Roman" w:eastAsia="楷體-繁" w:hAnsi="Times New Roman" w:cs="Times New Roman" w:hint="eastAsia"/>
          <w:bCs/>
        </w:rPr>
        <w:t>這是</w:t>
      </w:r>
      <w:r w:rsidR="002865B0" w:rsidRPr="002865B0">
        <w:rPr>
          <w:rFonts w:ascii="Times New Roman" w:eastAsia="楷體-繁" w:hAnsi="Times New Roman" w:cs="Times New Roman"/>
          <w:bCs/>
        </w:rPr>
        <w:t>為什麼呢？</w:t>
      </w:r>
    </w:p>
    <w:p w14:paraId="42611AAE" w14:textId="34743E04" w:rsidR="002865B0" w:rsidRDefault="002865B0" w:rsidP="002865B0">
      <w:pPr>
        <w:spacing w:line="400" w:lineRule="exact"/>
        <w:rPr>
          <w:rFonts w:ascii="Times New Roman" w:eastAsia="楷體-繁" w:hAnsi="Times New Roman" w:cs="Times New Roman"/>
          <w:bCs/>
        </w:rPr>
      </w:pPr>
    </w:p>
    <w:p w14:paraId="3236F6FD" w14:textId="789FFDD7"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Pr="00FA3ECE">
        <w:rPr>
          <w:rFonts w:ascii="Times New Roman" w:eastAsia="楷體-繁" w:hAnsi="Times New Roman" w:cs="Times New Roman" w:hint="eastAsia"/>
          <w:b/>
          <w:bCs/>
          <w:u w:val="single"/>
        </w:rPr>
        <w:t>不同學年學生與成績的關係</w:t>
      </w:r>
    </w:p>
    <w:p w14:paraId="4C65953B"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rPr>
          <w:rFonts w:hint="eastAsia"/>
        </w:rP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69E2A393" w14:textId="4D8A1649" w:rsidR="00996937" w:rsidRPr="00996937" w:rsidRDefault="00BC64BB"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，第二學年的不及格人數比第一學年少，高分人數都比第一學年多</w:t>
      </w:r>
      <w:r w:rsidR="00996937">
        <w:rPr>
          <w:rFonts w:ascii="Times New Roman" w:eastAsia="楷體-繁" w:hAnsi="Times New Roman" w:cs="Times New Roman" w:hint="eastAsia"/>
          <w:bCs/>
        </w:rPr>
        <w:t>。</w:t>
      </w:r>
    </w:p>
    <w:p w14:paraId="6A7C00C8" w14:textId="673C0FA3" w:rsidR="00996937" w:rsidRDefault="00996937" w:rsidP="00996937">
      <w:pPr>
        <w:spacing w:line="400" w:lineRule="exact"/>
        <w:rPr>
          <w:rFonts w:ascii="Times New Roman" w:eastAsia="楷體-繁" w:hAnsi="Times New Roman" w:cs="Times New Roman"/>
          <w:bCs/>
        </w:rPr>
      </w:pPr>
      <w:r>
        <w:rPr>
          <w:rFonts w:ascii="Times New Roman" w:eastAsia="楷體-繁" w:hAnsi="Times New Roman" w:cs="Times New Roman" w:hint="eastAsia"/>
        </w:rPr>
        <w:t>由此我們可以推測：</w:t>
      </w:r>
      <w:r w:rsidRPr="00996937">
        <w:rPr>
          <w:rFonts w:ascii="Times New Roman" w:eastAsia="楷體-繁" w:hAnsi="Times New Roman" w:cs="Times New Roman"/>
          <w:bCs/>
        </w:rPr>
        <w:t>學年</w:t>
      </w:r>
      <w:r>
        <w:rPr>
          <w:rFonts w:ascii="Times New Roman" w:eastAsia="楷體-繁" w:hAnsi="Times New Roman" w:cs="Times New Roman" w:hint="eastAsia"/>
          <w:bCs/>
        </w:rPr>
        <w:t>可能會影響</w:t>
      </w:r>
      <w:r w:rsidRPr="00996937">
        <w:rPr>
          <w:rFonts w:ascii="Times New Roman" w:eastAsia="楷體-繁" w:hAnsi="Times New Roman" w:cs="Times New Roman"/>
          <w:bCs/>
        </w:rPr>
        <w:t>成績。</w:t>
      </w:r>
    </w:p>
    <w:p w14:paraId="0630C9B8" w14:textId="18B741BB" w:rsidR="00996937" w:rsidRDefault="00996937" w:rsidP="00996937">
      <w:pPr>
        <w:spacing w:line="400" w:lineRule="exact"/>
        <w:rPr>
          <w:rFonts w:ascii="Times New Roman" w:eastAsia="楷體-繁" w:hAnsi="Times New Roman" w:cs="Times New Roman"/>
          <w:bCs/>
        </w:rPr>
      </w:pPr>
    </w:p>
    <w:p w14:paraId="001B1B6A" w14:textId="0A3D76E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Pr="00FA3ECE">
        <w:rPr>
          <w:rFonts w:ascii="Times New Roman" w:eastAsia="楷體-繁" w:hAnsi="Times New Roman" w:cs="Times New Roman" w:hint="eastAsia"/>
          <w:b/>
          <w:bCs/>
          <w:u w:val="single"/>
        </w:rPr>
        <w:t>學生監護人與成績的關係</w:t>
      </w:r>
    </w:p>
    <w:p w14:paraId="2B7830D7"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7B0ABFCA"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，母親作為監護人和學生及格之間似乎有關聯</w:t>
      </w:r>
      <w:r w:rsidR="00996937">
        <w:rPr>
          <w:rFonts w:ascii="Times New Roman" w:eastAsia="楷體-繁" w:hAnsi="Times New Roman" w:cs="Times New Roman" w:hint="eastAsia"/>
          <w:bCs/>
        </w:rPr>
        <w:t>，父親</w:t>
      </w:r>
      <w:r w:rsidR="00996937" w:rsidRPr="00996937">
        <w:rPr>
          <w:rFonts w:ascii="Times New Roman" w:eastAsia="楷體-繁" w:hAnsi="Times New Roman" w:cs="Times New Roman"/>
          <w:bCs/>
        </w:rPr>
        <w:t>作為監護人和學生</w:t>
      </w:r>
      <w:r w:rsidR="00996937">
        <w:rPr>
          <w:rFonts w:ascii="Times New Roman" w:eastAsia="楷體-繁" w:hAnsi="Times New Roman" w:cs="Times New Roman" w:hint="eastAsia"/>
          <w:bCs/>
        </w:rPr>
        <w:t>不</w:t>
      </w:r>
      <w:r w:rsidR="00996937" w:rsidRPr="00996937">
        <w:rPr>
          <w:rFonts w:ascii="Times New Roman" w:eastAsia="楷體-繁" w:hAnsi="Times New Roman" w:cs="Times New Roman"/>
          <w:bCs/>
        </w:rPr>
        <w:t>及格之間似乎有關聯</w:t>
      </w:r>
      <w:r w:rsidR="00996937">
        <w:rPr>
          <w:rFonts w:ascii="Times New Roman" w:eastAsia="楷體-繁" w:hAnsi="Times New Roman" w:cs="Times New Roman" w:hint="eastAsia"/>
          <w:bCs/>
        </w:rPr>
        <w:t>。</w:t>
      </w:r>
    </w:p>
    <w:p w14:paraId="5C6B23A6" w14:textId="15437BDD" w:rsidR="00996937" w:rsidRDefault="00996937" w:rsidP="00996937">
      <w:pPr>
        <w:spacing w:line="400" w:lineRule="exact"/>
        <w:rPr>
          <w:rFonts w:ascii="Times New Roman" w:eastAsia="楷體-繁" w:hAnsi="Times New Roman" w:cs="Times New Roman"/>
          <w:bCs/>
        </w:rPr>
      </w:pPr>
    </w:p>
    <w:p w14:paraId="01E1DEAD" w14:textId="372480C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3.10</w:t>
      </w:r>
      <w:r w:rsidRPr="00FA3ECE">
        <w:rPr>
          <w:rFonts w:ascii="Times New Roman" w:eastAsia="楷體-繁" w:hAnsi="Times New Roman" w:cs="Times New Roman"/>
          <w:b/>
          <w:bCs/>
          <w:u w:val="single"/>
        </w:rPr>
        <w:t>學生在課堂舉手次數、訪問課程內容次數、檢查新公告次數、參加討論次數與成績的關係</w:t>
      </w:r>
    </w:p>
    <w:p w14:paraId="15E3796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7FFDD42F" w14:textId="06E3A47A" w:rsidR="008F42B6" w:rsidRDefault="008F42B6" w:rsidP="008F42B6">
      <w:pPr>
        <w:jc w:val="cente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23A05AF4" w14:textId="77777777" w:rsidR="008F42B6" w:rsidRDefault="008F42B6" w:rsidP="003E5147">
      <w:pPr>
        <w:jc w:val="center"/>
        <w:rPr>
          <w:rFonts w:hint="eastAsia"/>
        </w:rPr>
      </w:pPr>
    </w:p>
    <w:p w14:paraId="58F3779E" w14:textId="11DBD938"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查看</w:t>
      </w:r>
      <w:r w:rsidR="003B7765">
        <w:rPr>
          <w:rFonts w:ascii="Times New Roman" w:eastAsia="楷體-繁" w:hAnsi="Times New Roman" w:cs="Times New Roman" w:hint="eastAsia"/>
          <w:bCs/>
        </w:rPr>
        <w:t>不同教育層次</w:t>
      </w:r>
      <w:r w:rsidRPr="00996937">
        <w:rPr>
          <w:rFonts w:ascii="Times New Roman" w:eastAsia="楷體-繁" w:hAnsi="Times New Roman" w:cs="Times New Roman"/>
          <w:bCs/>
        </w:rPr>
        <w:t>的</w:t>
      </w:r>
      <w:proofErr w:type="spellStart"/>
      <w:r w:rsidR="003B7765" w:rsidRPr="003B7765">
        <w:rPr>
          <w:rFonts w:ascii="Times New Roman" w:eastAsia="楷體-繁" w:hAnsi="Times New Roman" w:cs="Times New Roman"/>
          <w:bCs/>
        </w:rPr>
        <w:t>raisedhands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VisITedResources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AnnouncementsView</w:t>
      </w:r>
      <w:proofErr w:type="spellEnd"/>
      <w:r w:rsidR="003B7765">
        <w:rPr>
          <w:rFonts w:ascii="Times New Roman" w:eastAsia="楷體-繁" w:hAnsi="Times New Roman" w:cs="Times New Roman" w:hint="eastAsia"/>
          <w:bCs/>
        </w:rPr>
        <w:t>、</w:t>
      </w:r>
      <w:r w:rsidR="003B7765">
        <w:rPr>
          <w:rFonts w:ascii="Times New Roman" w:eastAsia="楷體-繁" w:hAnsi="Times New Roman" w:cs="Times New Roman" w:hint="eastAsia"/>
          <w:bCs/>
        </w:rPr>
        <w:t>Discussion</w:t>
      </w:r>
      <w:r w:rsidR="003B7765">
        <w:rPr>
          <w:rFonts w:ascii="Times New Roman" w:eastAsia="楷體-繁" w:hAnsi="Times New Roman" w:cs="Times New Roman" w:hint="eastAsia"/>
          <w:bCs/>
        </w:rPr>
        <w:t>，獲得</w:t>
      </w:r>
      <w:r w:rsidRPr="00996937">
        <w:rPr>
          <w:rFonts w:ascii="Times New Roman" w:eastAsia="楷體-繁" w:hAnsi="Times New Roman" w:cs="Times New Roman"/>
          <w:bCs/>
        </w:rPr>
        <w:t>此處中位數</w:t>
      </w:r>
      <w:r>
        <w:rPr>
          <w:rFonts w:ascii="Times New Roman" w:eastAsia="楷體-繁" w:hAnsi="Times New Roman" w:cs="Times New Roman" w:hint="eastAsia"/>
          <w:bCs/>
        </w:rPr>
        <w:t>：</w:t>
      </w:r>
    </w:p>
    <w:p w14:paraId="64CB3ECA" w14:textId="0994DB97" w:rsidR="00996937" w:rsidRPr="003B7765" w:rsidRDefault="00996937" w:rsidP="00523C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35875F79" w14:textId="0A36B3A0" w:rsidR="00996937" w:rsidRDefault="00996937" w:rsidP="00996937">
      <w:pPr>
        <w:rPr>
          <w:rFonts w:ascii="Times New Roman" w:eastAsia="楷體-繁" w:hAnsi="Times New Roman" w:cs="Times New Roman"/>
          <w:bCs/>
        </w:rPr>
      </w:pPr>
      <w:r w:rsidRPr="00996937">
        <w:rPr>
          <w:rFonts w:ascii="Times New Roman" w:eastAsia="楷體-繁" w:hAnsi="Times New Roman" w:cs="Times New Roman"/>
          <w:bCs/>
        </w:rPr>
        <w:t>在這裡我們可以看出五年級和九年級的數據比其他大多數年級少上許多</w:t>
      </w:r>
      <w:r>
        <w:rPr>
          <w:rFonts w:ascii="Times New Roman" w:eastAsia="楷體-繁" w:hAnsi="Times New Roman" w:cs="Times New Roman" w:hint="eastAsia"/>
          <w:bCs/>
        </w:rPr>
        <w:t>。</w:t>
      </w:r>
    </w:p>
    <w:p w14:paraId="6F95C049" w14:textId="5EFEB571" w:rsidR="00996937" w:rsidRDefault="00996937" w:rsidP="00996937">
      <w:pPr>
        <w:rPr>
          <w:rFonts w:ascii="Times New Roman" w:eastAsia="楷體-繁" w:hAnsi="Times New Roman" w:cs="Times New Roman"/>
          <w:bCs/>
        </w:rPr>
      </w:pPr>
    </w:p>
    <w:p w14:paraId="1B306521" w14:textId="17582C8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Pr="00FA3ECE">
        <w:rPr>
          <w:rFonts w:ascii="Times New Roman" w:eastAsia="楷體-繁" w:hAnsi="Times New Roman" w:cs="Times New Roman"/>
          <w:b/>
          <w:bCs/>
          <w:u w:val="single"/>
        </w:rPr>
        <w:t>家長是否回答</w:t>
      </w:r>
      <w:r w:rsidR="00654A89">
        <w:rPr>
          <w:rFonts w:ascii="Times New Roman" w:eastAsia="楷體-繁" w:hAnsi="Times New Roman" w:cs="Times New Roman" w:hint="eastAsia"/>
          <w:b/>
          <w:bCs/>
          <w:u w:val="single"/>
        </w:rPr>
        <w:t>學校</w:t>
      </w:r>
      <w:r w:rsidRPr="00FA3ECE">
        <w:rPr>
          <w:rFonts w:ascii="Times New Roman" w:eastAsia="楷體-繁" w:hAnsi="Times New Roman" w:cs="Times New Roman"/>
          <w:b/>
          <w:bCs/>
          <w:u w:val="single"/>
        </w:rPr>
        <w:t>提供的調查與學生成績的關係</w:t>
      </w:r>
    </w:p>
    <w:p w14:paraId="44532671"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lastRenderedPageBreak/>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6C8392E1" w14:textId="5AF07E6E"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觀察這兩張圖</w:t>
      </w:r>
      <w:r w:rsidRPr="00996937">
        <w:rPr>
          <w:rFonts w:ascii="Times New Roman" w:eastAsia="楷體-繁" w:hAnsi="Times New Roman" w:cs="Times New Roman" w:hint="eastAsia"/>
          <w:bCs/>
        </w:rPr>
        <w:t>可</w:t>
      </w:r>
      <w:r w:rsidRPr="00996937">
        <w:rPr>
          <w:rFonts w:ascii="Times New Roman" w:eastAsia="楷體-繁" w:hAnsi="Times New Roman" w:cs="Times New Roman"/>
          <w:bCs/>
        </w:rPr>
        <w:t>能會覺得家長是否回答學校調查與學生成績有關，但是我們並不知道是不是學生的成績導致他們是否回應學校的調查，這無法從</w:t>
      </w:r>
      <w:r w:rsidR="00475D30">
        <w:rPr>
          <w:rFonts w:ascii="Times New Roman" w:eastAsia="楷體-繁" w:hAnsi="Times New Roman" w:cs="Times New Roman" w:hint="eastAsia"/>
          <w:bCs/>
        </w:rPr>
        <w:t>資料</w:t>
      </w:r>
      <w:r w:rsidRPr="00996937">
        <w:rPr>
          <w:rFonts w:ascii="Times New Roman" w:eastAsia="楷體-繁" w:hAnsi="Times New Roman" w:cs="Times New Roman"/>
          <w:bCs/>
        </w:rPr>
        <w:t>得出。</w:t>
      </w:r>
    </w:p>
    <w:p w14:paraId="52F0580E" w14:textId="696F0167" w:rsidR="00996937" w:rsidRDefault="00996937" w:rsidP="00996937">
      <w:pPr>
        <w:spacing w:line="400" w:lineRule="exact"/>
        <w:rPr>
          <w:rFonts w:ascii="Times New Roman" w:eastAsia="楷體-繁" w:hAnsi="Times New Roman" w:cs="Times New Roman"/>
          <w:bCs/>
        </w:rPr>
      </w:pPr>
    </w:p>
    <w:p w14:paraId="2503D7E3" w14:textId="5FFDE75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3.12</w:t>
      </w:r>
      <w:r w:rsidR="00475D30" w:rsidRPr="00FA3ECE">
        <w:rPr>
          <w:rFonts w:ascii="Times New Roman" w:eastAsia="楷體-繁" w:hAnsi="Times New Roman" w:cs="Times New Roman"/>
          <w:b/>
          <w:bCs/>
          <w:u w:val="single"/>
        </w:rPr>
        <w:t>家長對於學校滿意度與學生成績的關係</w:t>
      </w:r>
    </w:p>
    <w:p w14:paraId="73C0C083"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lastRenderedPageBreak/>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295B0F8" w14:textId="037120A3"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與</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3.11 </w:t>
      </w:r>
      <w:r>
        <w:rPr>
          <w:rFonts w:ascii="Times New Roman" w:eastAsia="楷體-繁" w:hAnsi="Times New Roman" w:cs="Times New Roman" w:hint="eastAsia"/>
          <w:bCs/>
        </w:rPr>
        <w:t>觀察結果相同，不再敘述。</w:t>
      </w:r>
    </w:p>
    <w:p w14:paraId="6AE94482" w14:textId="3EC156E2" w:rsidR="00475D30" w:rsidRDefault="00475D30" w:rsidP="00996937">
      <w:pPr>
        <w:spacing w:line="400" w:lineRule="exact"/>
        <w:rPr>
          <w:rFonts w:ascii="Times New Roman" w:eastAsia="楷體-繁" w:hAnsi="Times New Roman" w:cs="Times New Roman"/>
          <w:bCs/>
        </w:rPr>
      </w:pPr>
    </w:p>
    <w:p w14:paraId="13A7125E" w14:textId="470BB401"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Pr="00FA3ECE">
        <w:rPr>
          <w:rFonts w:ascii="Times New Roman" w:eastAsia="楷體-繁" w:hAnsi="Times New Roman" w:cs="Times New Roman"/>
          <w:b/>
          <w:bCs/>
          <w:u w:val="single"/>
        </w:rPr>
        <w:t>學生缺勤天數與學生成績的關係</w:t>
      </w:r>
    </w:p>
    <w:p w14:paraId="02F57C1A"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3237B188" w:rsidR="00904E10" w:rsidRDefault="003E5147" w:rsidP="003E5147">
      <w:pPr>
        <w:jc w:val="center"/>
      </w:pPr>
      <w:r>
        <w:rPr>
          <w:rFonts w:hint="eastAsia"/>
          <w:noProof/>
        </w:rPr>
        <w:lastRenderedPageBreak/>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642DC491" w14:textId="15A7FFBE" w:rsidR="00475D30" w:rsidRPr="00475D30" w:rsidRDefault="00904E10"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475D30" w:rsidRPr="00475D30">
        <w:rPr>
          <w:rFonts w:ascii="Times New Roman" w:eastAsia="楷體-繁" w:hAnsi="Times New Roman" w:cs="Times New Roman"/>
          <w:bCs/>
        </w:rPr>
        <w:t>，學習時間與學生成績有很強的相關性，缺課查過七天的學生很少取得高分，缺課少於七天的學生很少不及格。</w:t>
      </w:r>
    </w:p>
    <w:p w14:paraId="1A2EE22A" w14:textId="5C342C7F" w:rsidR="00475D30" w:rsidRDefault="00475D30" w:rsidP="00475D30">
      <w:pPr>
        <w:spacing w:line="400" w:lineRule="exact"/>
        <w:rPr>
          <w:rFonts w:ascii="Times New Roman" w:eastAsia="楷體-繁" w:hAnsi="Times New Roman" w:cs="Times New Roman"/>
          <w:bCs/>
        </w:rPr>
      </w:pPr>
      <w:r w:rsidRPr="00475D30">
        <w:rPr>
          <w:rFonts w:ascii="Times New Roman" w:eastAsia="楷體-繁" w:hAnsi="Times New Roman" w:cs="Times New Roman"/>
          <w:bCs/>
        </w:rPr>
        <w:t>綜上分析，學生成績與</w:t>
      </w:r>
      <w:r w:rsidR="00510BF8">
        <w:rPr>
          <w:rFonts w:ascii="Times New Roman" w:eastAsia="楷體-繁" w:hAnsi="Times New Roman" w:cs="Times New Roman" w:hint="eastAsia"/>
          <w:bCs/>
        </w:rPr>
        <w:t>訪問課程內容的次數</w:t>
      </w:r>
      <w:r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Pr="00475D30">
        <w:rPr>
          <w:rFonts w:ascii="Times New Roman" w:eastAsia="楷體-繁" w:hAnsi="Times New Roman" w:cs="Times New Roman"/>
          <w:bCs/>
        </w:rPr>
        <w:t>、性別和學期這些屬性有關。</w:t>
      </w:r>
    </w:p>
    <w:p w14:paraId="5E9388A6" w14:textId="5CEE2331" w:rsidR="00475D30" w:rsidRDefault="00475D30" w:rsidP="00475D30">
      <w:pPr>
        <w:spacing w:line="400" w:lineRule="exact"/>
        <w:rPr>
          <w:rFonts w:ascii="Times New Roman" w:eastAsia="楷體-繁" w:hAnsi="Times New Roman" w:cs="Times New Roman"/>
          <w:bCs/>
        </w:rPr>
      </w:pPr>
    </w:p>
    <w:p w14:paraId="7A66D911" w14:textId="39072766" w:rsidR="00475D30" w:rsidRPr="00FA3ECE" w:rsidRDefault="00475D30" w:rsidP="00475D30">
      <w:pPr>
        <w:spacing w:line="400" w:lineRule="exact"/>
        <w:rPr>
          <w:rFonts w:ascii="Times New Roman" w:eastAsia="楷體-繁" w:hAnsi="Times New Roman" w:cs="Times New Roman"/>
          <w:sz w:val="28"/>
          <w:szCs w:val="28"/>
          <w:u w:val="single"/>
        </w:rPr>
      </w:pPr>
      <w:r w:rsidRPr="00FA3ECE">
        <w:rPr>
          <w:rFonts w:ascii="Times New Roman" w:eastAsia="楷體-繁" w:hAnsi="Times New Roman" w:cs="Times New Roman"/>
          <w:sz w:val="28"/>
          <w:szCs w:val="28"/>
          <w:u w:val="single"/>
        </w:rPr>
        <w:t xml:space="preserve">4. </w:t>
      </w:r>
      <w:r w:rsidRPr="00FA3ECE">
        <w:rPr>
          <w:rFonts w:ascii="Times New Roman" w:eastAsia="楷體-繁" w:hAnsi="Times New Roman" w:cs="Times New Roman"/>
          <w:sz w:val="28"/>
          <w:szCs w:val="28"/>
          <w:u w:val="single"/>
        </w:rPr>
        <w:t>建立模型預測與學生成績的關係</w:t>
      </w:r>
    </w:p>
    <w:p w14:paraId="2D8B4DAC" w14:textId="0FD2B03E"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Pr="00FA3ECE">
        <w:rPr>
          <w:rFonts w:ascii="Times New Roman" w:eastAsia="楷體-繁" w:hAnsi="Times New Roman" w:cs="Times New Roman" w:hint="eastAsia"/>
          <w:b/>
          <w:bCs/>
          <w:u w:val="single"/>
        </w:rPr>
        <w:t>處理資料</w:t>
      </w:r>
    </w:p>
    <w:p w14:paraId="284D4B0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lastRenderedPageBreak/>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E8746F8"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Pr="00FA3ECE">
        <w:rPr>
          <w:rFonts w:ascii="Times New Roman" w:eastAsia="楷體-繁" w:hAnsi="Times New Roman" w:cs="Times New Roman" w:hint="eastAsia"/>
          <w:b/>
          <w:bCs/>
          <w:u w:val="single"/>
        </w:rPr>
        <w:t>列出成績與其他屬性的相關性</w:t>
      </w:r>
    </w:p>
    <w:p w14:paraId="39095845"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rPr>
          <w:rFonts w:hint="eastAsia"/>
        </w:rP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2C3F082A" w:rsidR="00475D30" w:rsidRPr="00BA458C" w:rsidRDefault="00BA458C" w:rsidP="00BA458C">
      <w:pPr>
        <w:spacing w:line="400" w:lineRule="exact"/>
        <w:rPr>
          <w:rFonts w:ascii="Times New Roman" w:eastAsia="楷體-繁" w:hAnsi="Times New Roman" w:cs="Times New Roman"/>
          <w:bCs/>
        </w:rPr>
      </w:pPr>
      <w:r w:rsidRPr="00BA458C">
        <w:rPr>
          <w:rFonts w:ascii="Times New Roman" w:eastAsia="楷體-繁" w:hAnsi="Times New Roman" w:cs="Times New Roman" w:hint="eastAsia"/>
          <w:bCs/>
        </w:rPr>
        <w:t>我們單獨查看</w:t>
      </w:r>
      <w:r w:rsidRPr="00BA458C">
        <w:rPr>
          <w:rFonts w:ascii="Times New Roman" w:eastAsia="楷體-繁" w:hAnsi="Times New Roman" w:cs="Times New Roman" w:hint="eastAsia"/>
          <w:bCs/>
        </w:rPr>
        <w:t xml:space="preserve"> Class</w:t>
      </w:r>
      <w:r w:rsidRPr="00BA458C">
        <w:rPr>
          <w:rFonts w:ascii="Times New Roman" w:eastAsia="楷體-繁" w:hAnsi="Times New Roman" w:cs="Times New Roman"/>
          <w:bCs/>
        </w:rPr>
        <w:t xml:space="preserve"> </w:t>
      </w:r>
      <w:r w:rsidRPr="00BA458C">
        <w:rPr>
          <w:rFonts w:ascii="Times New Roman" w:eastAsia="楷體-繁" w:hAnsi="Times New Roman" w:cs="Times New Roman" w:hint="eastAsia"/>
          <w:bCs/>
        </w:rPr>
        <w:t>與其他列的關係：</w:t>
      </w:r>
    </w:p>
    <w:p w14:paraId="6CCEC7E8" w14:textId="77777777" w:rsidR="00BA458C" w:rsidRPr="00BA458C" w:rsidRDefault="00BA458C" w:rsidP="00523C55">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523C55">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778510"/>
                    </a:xfrm>
                    <a:prstGeom prst="rect">
                      <a:avLst/>
                    </a:prstGeom>
                  </pic:spPr>
                </pic:pic>
              </a:graphicData>
            </a:graphic>
          </wp:inline>
        </w:drawing>
      </w:r>
    </w:p>
    <w:p w14:paraId="7DD1C0BF" w14:textId="717C9083" w:rsidR="007358AE" w:rsidRDefault="00BD773B" w:rsidP="007358AE">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A458C">
        <w:rPr>
          <w:rFonts w:ascii="Times New Roman" w:eastAsia="楷體-繁" w:hAnsi="Times New Roman" w:cs="Times New Roman" w:hint="eastAsia"/>
          <w:bCs/>
        </w:rPr>
        <w:t>上</w:t>
      </w:r>
      <w:r>
        <w:rPr>
          <w:rFonts w:ascii="Times New Roman" w:eastAsia="楷體-繁" w:hAnsi="Times New Roman" w:cs="Times New Roman" w:hint="eastAsia"/>
          <w:bCs/>
        </w:rPr>
        <w:t>圖</w:t>
      </w:r>
      <w:r w:rsidR="00BA458C">
        <w:rPr>
          <w:rFonts w:ascii="Times New Roman" w:eastAsia="楷體-繁" w:hAnsi="Times New Roman" w:cs="Times New Roman" w:hint="eastAsia"/>
          <w:bCs/>
        </w:rPr>
        <w:t>和</w:t>
      </w:r>
      <w:r w:rsidR="00927952">
        <w:rPr>
          <w:rFonts w:ascii="Times New Roman" w:eastAsia="楷體-繁" w:hAnsi="Times New Roman" w:cs="Times New Roman" w:hint="eastAsia"/>
          <w:bCs/>
        </w:rPr>
        <w:t>表格</w:t>
      </w:r>
      <w:r>
        <w:rPr>
          <w:rFonts w:ascii="Times New Roman" w:eastAsia="楷體-繁" w:hAnsi="Times New Roman" w:cs="Times New Roman" w:hint="eastAsia"/>
          <w:bCs/>
        </w:rPr>
        <w:t>，我們</w:t>
      </w:r>
      <w:r w:rsidR="007358AE" w:rsidRPr="007358AE">
        <w:rPr>
          <w:rFonts w:ascii="Times New Roman" w:eastAsia="楷體-繁" w:hAnsi="Times New Roman" w:cs="Times New Roman"/>
          <w:bCs/>
        </w:rPr>
        <w:t>可以看出</w:t>
      </w:r>
      <w:r w:rsidR="00510BF8">
        <w:rPr>
          <w:rFonts w:ascii="Times New Roman" w:eastAsia="楷體-繁" w:hAnsi="Times New Roman" w:cs="Times New Roman" w:hint="eastAsia"/>
          <w:bCs/>
        </w:rPr>
        <w:t>訪問課程內容的次數</w:t>
      </w:r>
      <w:r w:rsidR="00510BF8"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00510BF8"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00510BF8" w:rsidRPr="00475D30">
        <w:rPr>
          <w:rFonts w:ascii="Times New Roman" w:eastAsia="楷體-繁" w:hAnsi="Times New Roman" w:cs="Times New Roman"/>
          <w:bCs/>
        </w:rPr>
        <w:t>、性別和學期</w:t>
      </w:r>
      <w:r w:rsidR="007358AE" w:rsidRPr="007358AE">
        <w:rPr>
          <w:rFonts w:ascii="Times New Roman" w:eastAsia="楷體-繁" w:hAnsi="Times New Roman" w:cs="Times New Roman"/>
          <w:bCs/>
        </w:rPr>
        <w:t>都與</w:t>
      </w:r>
      <w:r w:rsidR="00510BF8">
        <w:rPr>
          <w:rFonts w:ascii="Times New Roman" w:eastAsia="楷體-繁" w:hAnsi="Times New Roman" w:cs="Times New Roman" w:hint="eastAsia"/>
          <w:bCs/>
        </w:rPr>
        <w:t xml:space="preserve"> </w:t>
      </w:r>
      <w:r w:rsidR="007358AE" w:rsidRPr="007358AE">
        <w:rPr>
          <w:rFonts w:ascii="Times New Roman" w:eastAsia="楷體-繁" w:hAnsi="Times New Roman" w:cs="Times New Roman"/>
          <w:bCs/>
        </w:rPr>
        <w:t>Class</w:t>
      </w:r>
      <w:r w:rsidR="00510BF8">
        <w:rPr>
          <w:rFonts w:ascii="Times New Roman" w:eastAsia="楷體-繁" w:hAnsi="Times New Roman" w:cs="Times New Roman"/>
          <w:bCs/>
        </w:rPr>
        <w:t xml:space="preserve"> </w:t>
      </w:r>
      <w:r w:rsidR="007358AE" w:rsidRPr="007358AE">
        <w:rPr>
          <w:rFonts w:ascii="Times New Roman" w:eastAsia="楷體-繁" w:hAnsi="Times New Roman" w:cs="Times New Roman"/>
          <w:bCs/>
        </w:rPr>
        <w:t>有很強的相關性，這和我們之前的分析一樣。</w:t>
      </w:r>
    </w:p>
    <w:p w14:paraId="51E0B277" w14:textId="342B6642" w:rsidR="007358AE" w:rsidRPr="00BA458C" w:rsidRDefault="007358AE" w:rsidP="007358AE">
      <w:pPr>
        <w:spacing w:line="400" w:lineRule="exact"/>
        <w:rPr>
          <w:rFonts w:ascii="Times New Roman" w:eastAsia="楷體-繁" w:hAnsi="Times New Roman" w:cs="Times New Roman"/>
          <w:bCs/>
        </w:rPr>
      </w:pPr>
    </w:p>
    <w:p w14:paraId="12653549" w14:textId="385C5B46" w:rsidR="007358AE" w:rsidRPr="00FA3EC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Pr="00FA3ECE">
        <w:rPr>
          <w:rFonts w:ascii="Times New Roman" w:eastAsia="楷體-繁" w:hAnsi="Times New Roman" w:cs="Times New Roman" w:hint="eastAsia"/>
          <w:b/>
          <w:bCs/>
          <w:sz w:val="28"/>
          <w:szCs w:val="28"/>
        </w:rPr>
        <w:t>訓練與預測</w:t>
      </w:r>
    </w:p>
    <w:p w14:paraId="4A265B2E" w14:textId="506CF67A"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5.1</w:t>
      </w:r>
      <w:r w:rsidRPr="00FA3ECE">
        <w:rPr>
          <w:rFonts w:ascii="Times New Roman" w:eastAsia="楷體-繁" w:hAnsi="Times New Roman" w:cs="Times New Roman"/>
          <w:b/>
          <w:bCs/>
          <w:u w:val="single"/>
        </w:rPr>
        <w:t>使用</w:t>
      </w:r>
      <w:r w:rsidRPr="00FA3ECE">
        <w:rPr>
          <w:rFonts w:ascii="Times New Roman" w:eastAsia="楷體-繁" w:hAnsi="Times New Roman" w:cs="Times New Roman"/>
          <w:b/>
          <w:bCs/>
          <w:u w:val="single"/>
        </w:rPr>
        <w:t>Perception</w:t>
      </w:r>
      <w:r w:rsidRPr="00FA3ECE">
        <w:rPr>
          <w:rFonts w:ascii="Times New Roman" w:eastAsia="楷體-繁" w:hAnsi="Times New Roman" w:cs="Times New Roman"/>
          <w:b/>
          <w:bCs/>
          <w:u w:val="single"/>
        </w:rPr>
        <w:t>分類器</w:t>
      </w:r>
    </w:p>
    <w:p w14:paraId="14FCBE5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perc = </w:t>
      </w:r>
      <w:proofErr w:type="gramStart"/>
      <w:r w:rsidRPr="007358AE">
        <w:rPr>
          <w:rFonts w:ascii="Consolas" w:hAnsi="Consolas" w:cs="Consolas"/>
          <w:color w:val="000000"/>
          <w:sz w:val="21"/>
          <w:szCs w:val="21"/>
          <w:bdr w:val="none" w:sz="0" w:space="0" w:color="auto" w:frame="1"/>
        </w:rPr>
        <w:t>Perceptron(</w:t>
      </w:r>
      <w:proofErr w:type="gramEnd"/>
      <w:r w:rsidRPr="007358AE">
        <w:rPr>
          <w:rFonts w:ascii="Consolas" w:hAnsi="Consolas" w:cs="Consolas"/>
          <w:color w:val="000000"/>
          <w:sz w:val="21"/>
          <w:szCs w:val="21"/>
          <w:bdr w:val="none" w:sz="0" w:space="0" w:color="auto" w:frame="1"/>
        </w:rPr>
        <w:t>eta0=0.1, </w:t>
      </w:r>
      <w:proofErr w:type="spellStart"/>
      <w:r w:rsidRPr="007358AE">
        <w:rPr>
          <w:rFonts w:ascii="Consolas" w:hAnsi="Consolas" w:cs="Consolas"/>
          <w:color w:val="000000"/>
          <w:sz w:val="21"/>
          <w:szCs w:val="21"/>
          <w:bdr w:val="none" w:sz="0" w:space="0" w:color="auto" w:frame="1"/>
        </w:rPr>
        <w:t>random_state</w:t>
      </w:r>
      <w:proofErr w:type="spellEnd"/>
      <w:r w:rsidRPr="007358AE">
        <w:rPr>
          <w:rFonts w:ascii="Consolas" w:hAnsi="Consolas" w:cs="Consolas"/>
          <w:color w:val="000000"/>
          <w:sz w:val="21"/>
          <w:szCs w:val="21"/>
          <w:bdr w:val="none" w:sz="0" w:space="0" w:color="auto" w:frame="1"/>
        </w:rPr>
        <w:t>=15)  </w:t>
      </w:r>
    </w:p>
    <w:p w14:paraId="3F1FB00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AFF55F"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The ratio of </w:t>
      </w:r>
      <w:proofErr w:type="spellStart"/>
      <w:r w:rsidRPr="007358AE">
        <w:rPr>
          <w:rFonts w:ascii="Consolas" w:hAnsi="Consolas" w:cs="Consolas"/>
          <w:color w:val="008200"/>
          <w:sz w:val="21"/>
          <w:szCs w:val="21"/>
          <w:bdr w:val="none" w:sz="0" w:space="0" w:color="auto" w:frame="1"/>
        </w:rPr>
        <w:t>data_train</w:t>
      </w:r>
      <w:proofErr w:type="spellEnd"/>
      <w:r w:rsidRPr="007358AE">
        <w:rPr>
          <w:rFonts w:ascii="Consolas" w:hAnsi="Consolas" w:cs="Consolas"/>
          <w:color w:val="008200"/>
          <w:sz w:val="21"/>
          <w:szCs w:val="21"/>
          <w:bdr w:val="none" w:sz="0" w:space="0" w:color="auto" w:frame="1"/>
        </w:rPr>
        <w:t> to </w:t>
      </w:r>
      <w:proofErr w:type="spellStart"/>
      <w:r w:rsidRPr="007358AE">
        <w:rPr>
          <w:rFonts w:ascii="Consolas" w:hAnsi="Consolas" w:cs="Consolas"/>
          <w:color w:val="008200"/>
          <w:sz w:val="21"/>
          <w:szCs w:val="21"/>
          <w:bdr w:val="none" w:sz="0" w:space="0" w:color="auto" w:frame="1"/>
        </w:rPr>
        <w:t>data_test</w:t>
      </w:r>
      <w:proofErr w:type="spellEnd"/>
      <w:r w:rsidRPr="007358AE">
        <w:rPr>
          <w:rFonts w:ascii="Consolas" w:hAnsi="Consolas" w:cs="Consolas"/>
          <w:color w:val="008200"/>
          <w:sz w:val="21"/>
          <w:szCs w:val="21"/>
          <w:bdr w:val="none" w:sz="0" w:space="0" w:color="auto" w:frame="1"/>
        </w:rPr>
        <w:t> is 7:3</w:t>
      </w:r>
      <w:r w:rsidRPr="007358AE">
        <w:rPr>
          <w:rFonts w:ascii="Consolas" w:hAnsi="Consolas" w:cs="Consolas"/>
          <w:color w:val="000000"/>
          <w:sz w:val="21"/>
          <w:szCs w:val="21"/>
          <w:bdr w:val="none" w:sz="0" w:space="0" w:color="auto" w:frame="1"/>
        </w:rPr>
        <w:t>  </w:t>
      </w:r>
    </w:p>
    <w:p w14:paraId="226523A4"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results</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p>
    <w:p w14:paraId="1D1514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4CB32A9B"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Make multiple predictions</w:t>
      </w:r>
      <w:r w:rsidRPr="007358AE">
        <w:rPr>
          <w:rFonts w:ascii="Consolas" w:hAnsi="Consolas" w:cs="Consolas"/>
          <w:color w:val="000000"/>
          <w:sz w:val="21"/>
          <w:szCs w:val="21"/>
          <w:bdr w:val="none" w:sz="0" w:space="0" w:color="auto" w:frame="1"/>
        </w:rPr>
        <w:t>  </w:t>
      </w:r>
    </w:p>
    <w:p w14:paraId="1076619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_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w:t>
      </w:r>
      <w:proofErr w:type="gramStart"/>
      <w:r w:rsidRPr="007358AE">
        <w:rPr>
          <w:rFonts w:ascii="Consolas" w:hAnsi="Consolas" w:cs="Consolas"/>
          <w:color w:val="000000"/>
          <w:sz w:val="21"/>
          <w:szCs w:val="21"/>
          <w:bdr w:val="none" w:sz="0" w:space="0" w:color="auto" w:frame="1"/>
        </w:rPr>
        <w:t>range(</w:t>
      </w:r>
      <w:proofErr w:type="gramEnd"/>
      <w:r w:rsidRPr="007358AE">
        <w:rPr>
          <w:rFonts w:ascii="Consolas" w:hAnsi="Consolas" w:cs="Consolas"/>
          <w:color w:val="000000"/>
          <w:sz w:val="21"/>
          <w:szCs w:val="21"/>
          <w:bdr w:val="none" w:sz="0" w:space="0" w:color="auto" w:frame="1"/>
        </w:rPr>
        <w:t>1000):  </w:t>
      </w:r>
    </w:p>
    <w:p w14:paraId="288B8DB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Randomly generate a data set of 0.7</w:t>
      </w:r>
      <w:r w:rsidRPr="007358AE">
        <w:rPr>
          <w:rFonts w:ascii="Consolas" w:hAnsi="Consolas" w:cs="Consolas"/>
          <w:color w:val="000000"/>
          <w:sz w:val="21"/>
          <w:szCs w:val="21"/>
          <w:bdr w:val="none" w:sz="0" w:space="0" w:color="auto" w:frame="1"/>
        </w:rPr>
        <w:t>  </w:t>
      </w:r>
    </w:p>
    <w:p w14:paraId="0CC787FC"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data.sample</w:t>
      </w:r>
      <w:proofErr w:type="spellEnd"/>
      <w:r w:rsidRPr="007358AE">
        <w:rPr>
          <w:rFonts w:ascii="Consolas" w:hAnsi="Consolas" w:cs="Consolas"/>
          <w:color w:val="000000"/>
          <w:sz w:val="21"/>
          <w:szCs w:val="21"/>
          <w:bdr w:val="none" w:sz="0" w:space="0" w:color="auto" w:frame="1"/>
        </w:rPr>
        <w:t>(frac=0.7)  </w:t>
      </w:r>
    </w:p>
    <w:p w14:paraId="5DB8895D" w14:textId="48D339D9"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0B7AA52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data_train_X = data_train.loc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7B1F9ADE"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data_train.loc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06852998"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9951E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The rest is the test dataset</w:t>
      </w:r>
      <w:r w:rsidRPr="007358AE">
        <w:rPr>
          <w:rFonts w:ascii="Consolas" w:hAnsi="Consolas" w:cs="Consolas"/>
          <w:color w:val="000000"/>
          <w:sz w:val="21"/>
          <w:szCs w:val="21"/>
          <w:bdr w:val="none" w:sz="0" w:space="0" w:color="auto" w:frame="1"/>
        </w:rPr>
        <w:t>  </w:t>
      </w:r>
    </w:p>
    <w:p w14:paraId="3DE8192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data.loc</w:t>
      </w:r>
      <w:proofErr w:type="spellEnd"/>
      <w:r w:rsidRPr="007358AE">
        <w:rPr>
          <w:rFonts w:ascii="Consolas" w:hAnsi="Consolas" w:cs="Consolas"/>
          <w:color w:val="000000"/>
          <w:sz w:val="21"/>
          <w:szCs w:val="21"/>
          <w:bdr w:val="none" w:sz="0" w:space="0" w:color="auto" w:frame="1"/>
        </w:rPr>
        <w:t>[~</w:t>
      </w:r>
      <w:proofErr w:type="spellStart"/>
      <w:proofErr w:type="gramStart"/>
      <w:r w:rsidRPr="007358AE">
        <w:rPr>
          <w:rFonts w:ascii="Consolas" w:hAnsi="Consolas" w:cs="Consolas"/>
          <w:color w:val="000000"/>
          <w:sz w:val="21"/>
          <w:szCs w:val="21"/>
          <w:bdr w:val="none" w:sz="0" w:space="0" w:color="auto" w:frame="1"/>
        </w:rPr>
        <w:t>data.index</w:t>
      </w:r>
      <w:proofErr w:type="gramEnd"/>
      <w:r w:rsidRPr="007358AE">
        <w:rPr>
          <w:rFonts w:ascii="Consolas" w:hAnsi="Consolas" w:cs="Consolas"/>
          <w:color w:val="000000"/>
          <w:sz w:val="21"/>
          <w:szCs w:val="21"/>
          <w:bdr w:val="none" w:sz="0" w:space="0" w:color="auto" w:frame="1"/>
        </w:rPr>
        <w:t>.isin</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data_train.index</w:t>
      </w:r>
      <w:proofErr w:type="spellEnd"/>
      <w:r w:rsidRPr="007358AE">
        <w:rPr>
          <w:rFonts w:ascii="Consolas" w:hAnsi="Consolas" w:cs="Consolas"/>
          <w:color w:val="000000"/>
          <w:sz w:val="21"/>
          <w:szCs w:val="21"/>
          <w:bdr w:val="none" w:sz="0" w:space="0" w:color="auto" w:frame="1"/>
        </w:rPr>
        <w:t>)]  </w:t>
      </w:r>
    </w:p>
    <w:p w14:paraId="0C18FDC1" w14:textId="5ECFC4A5"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Test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35CB84C5"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data_test_X = data_test.loc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5BB1411F"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data_test.loc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3A1C2E0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661DE435"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Use </w:t>
      </w:r>
      <w:proofErr w:type="gramStart"/>
      <w:r w:rsidRPr="007358AE">
        <w:rPr>
          <w:rFonts w:ascii="Consolas" w:hAnsi="Consolas" w:cs="Consolas"/>
          <w:color w:val="008200"/>
          <w:sz w:val="21"/>
          <w:szCs w:val="21"/>
          <w:bdr w:val="none" w:sz="0" w:space="0" w:color="auto" w:frame="1"/>
        </w:rPr>
        <w:t>the .fit</w:t>
      </w:r>
      <w:proofErr w:type="gramEnd"/>
      <w:r w:rsidRPr="007358AE">
        <w:rPr>
          <w:rFonts w:ascii="Consolas" w:hAnsi="Consolas" w:cs="Consolas"/>
          <w:color w:val="008200"/>
          <w:sz w:val="21"/>
          <w:szCs w:val="21"/>
          <w:bdr w:val="none" w:sz="0" w:space="0" w:color="auto" w:frame="1"/>
        </w:rPr>
        <w:t>() for training</w:t>
      </w:r>
      <w:r w:rsidRPr="007358AE">
        <w:rPr>
          <w:rFonts w:ascii="Consolas" w:hAnsi="Consolas" w:cs="Consolas"/>
          <w:color w:val="000000"/>
          <w:sz w:val="21"/>
          <w:szCs w:val="21"/>
          <w:bdr w:val="none" w:sz="0" w:space="0" w:color="auto" w:frame="1"/>
        </w:rPr>
        <w:t>  </w:t>
      </w:r>
    </w:p>
    <w:p w14:paraId="23C8AB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perc.fit</w:t>
      </w:r>
      <w:proofErr w:type="spellEnd"/>
      <w:r w:rsidRPr="007358AE">
        <w:rPr>
          <w:rFonts w:ascii="Consolas" w:hAnsi="Consolas" w:cs="Consolas"/>
          <w:color w:val="000000"/>
          <w:sz w:val="21"/>
          <w:szCs w:val="21"/>
          <w:bdr w:val="none" w:sz="0" w:space="0" w:color="auto" w:frame="1"/>
        </w:rPr>
        <w:t>(</w:t>
      </w:r>
      <w:proofErr w:type="spellStart"/>
      <w:proofErr w:type="gramEnd"/>
      <w:r w:rsidRPr="007358AE">
        <w:rPr>
          <w:rFonts w:ascii="Consolas" w:hAnsi="Consolas" w:cs="Consolas"/>
          <w:color w:val="000000"/>
          <w:sz w:val="21"/>
          <w:szCs w:val="21"/>
          <w:bdr w:val="none" w:sz="0" w:space="0" w:color="auto" w:frame="1"/>
        </w:rPr>
        <w:t>data_train_X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w:t>
      </w:r>
    </w:p>
    <w:p w14:paraId="645AF89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Accuracy of prediction results</w:t>
      </w:r>
      <w:r w:rsidRPr="007358AE">
        <w:rPr>
          <w:rFonts w:ascii="Consolas" w:hAnsi="Consolas" w:cs="Consolas"/>
          <w:color w:val="000000"/>
          <w:sz w:val="21"/>
          <w:szCs w:val="21"/>
          <w:bdr w:val="none" w:sz="0" w:space="0" w:color="auto" w:frame="1"/>
        </w:rPr>
        <w:t>  </w:t>
      </w:r>
    </w:p>
    <w:p w14:paraId="10FEC71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results.append</w:t>
      </w:r>
      <w:proofErr w:type="spellEnd"/>
      <w:proofErr w:type="gram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perc.score</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data_test_X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w:t>
      </w:r>
    </w:p>
    <w:p w14:paraId="192987B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B0904E5" w14:textId="7403974F" w:rsidR="00CA62D5" w:rsidRPr="008F42B6" w:rsidRDefault="007358AE" w:rsidP="008F42B6">
      <w:pPr>
        <w:numPr>
          <w:ilvl w:val="0"/>
          <w:numId w:val="11"/>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spellStart"/>
      <w:proofErr w:type="gramStart"/>
      <w:r w:rsidRPr="007358AE">
        <w:rPr>
          <w:rFonts w:ascii="Consolas" w:hAnsi="Consolas" w:cs="Consolas"/>
          <w:color w:val="000000"/>
          <w:sz w:val="21"/>
          <w:szCs w:val="21"/>
          <w:bdr w:val="none" w:sz="0" w:space="0" w:color="auto" w:frame="1"/>
        </w:rPr>
        <w:t>plt.plot</w:t>
      </w:r>
      <w:proofErr w:type="spellEnd"/>
      <w:proofErr w:type="gramEnd"/>
      <w:r w:rsidRPr="007358AE">
        <w:rPr>
          <w:rFonts w:ascii="Consolas" w:hAnsi="Consolas" w:cs="Consolas"/>
          <w:color w:val="000000"/>
          <w:sz w:val="21"/>
          <w:szCs w:val="21"/>
          <w:bdr w:val="none" w:sz="0" w:space="0" w:color="auto" w:frame="1"/>
        </w:rPr>
        <w:t>([*range(0,1000)],results)  </w:t>
      </w:r>
    </w:p>
    <w:p w14:paraId="3EF36A77" w14:textId="2D2C92B1" w:rsidR="008F42B6" w:rsidRDefault="008F42B6" w:rsidP="008F42B6">
      <w:pPr>
        <w:jc w:val="center"/>
      </w:pPr>
      <w:r>
        <w:rPr>
          <w:rFonts w:hint="eastAsia"/>
          <w:noProof/>
        </w:rPr>
        <w:drawing>
          <wp:inline distT="0" distB="0" distL="0" distR="0" wp14:anchorId="7803A590" wp14:editId="01A2E29A">
            <wp:extent cx="4050000" cy="2671277"/>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0000" cy="2671277"/>
                    </a:xfrm>
                    <a:prstGeom prst="rect">
                      <a:avLst/>
                    </a:prstGeom>
                    <a:noFill/>
                    <a:ln>
                      <a:noFill/>
                    </a:ln>
                  </pic:spPr>
                </pic:pic>
              </a:graphicData>
            </a:graphic>
          </wp:inline>
        </w:drawing>
      </w:r>
    </w:p>
    <w:p w14:paraId="6A12479C" w14:textId="77777777" w:rsidR="008F42B6" w:rsidRDefault="008F42B6" w:rsidP="00510BF8">
      <w:pPr>
        <w:jc w:val="center"/>
        <w:rPr>
          <w:rFonts w:hint="eastAsia"/>
        </w:rPr>
      </w:pPr>
    </w:p>
    <w:p w14:paraId="189A07E7"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Final = </w:t>
      </w:r>
      <w:proofErr w:type="spellStart"/>
      <w:proofErr w:type="gramStart"/>
      <w:r w:rsidRPr="007358AE">
        <w:rPr>
          <w:rFonts w:ascii="Consolas" w:hAnsi="Consolas" w:cs="Consolas"/>
          <w:color w:val="000000"/>
          <w:sz w:val="21"/>
          <w:szCs w:val="21"/>
          <w:bdr w:val="none" w:sz="0" w:space="0" w:color="auto" w:frame="1"/>
        </w:rPr>
        <w:t>np.hstack</w:t>
      </w:r>
      <w:proofErr w:type="spellEnd"/>
      <w:proofErr w:type="gramEnd"/>
      <w:r w:rsidRPr="007358AE">
        <w:rPr>
          <w:rFonts w:ascii="Consolas" w:hAnsi="Consolas" w:cs="Consolas"/>
          <w:color w:val="000000"/>
          <w:sz w:val="21"/>
          <w:szCs w:val="21"/>
          <w:bdr w:val="none" w:sz="0" w:space="0" w:color="auto" w:frame="1"/>
        </w:rPr>
        <w:t>(results)  </w:t>
      </w:r>
    </w:p>
    <w:p w14:paraId="682DDF9D"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'Minimum Accuracy Score:   %.8f'</w:t>
      </w:r>
      <w:r w:rsidRPr="007358AE">
        <w:rPr>
          <w:rFonts w:ascii="Consolas" w:hAnsi="Consolas" w:cs="Consolas"/>
          <w:color w:val="000000"/>
          <w:sz w:val="21"/>
          <w:szCs w:val="21"/>
          <w:bdr w:val="none" w:sz="0" w:space="0" w:color="auto" w:frame="1"/>
        </w:rPr>
        <w:t> % Final[Final.argmin()])  </w:t>
      </w:r>
    </w:p>
    <w:p w14:paraId="42E87ACD"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'Maximum Accuracy Score:   %.8f'</w:t>
      </w:r>
      <w:r w:rsidRPr="007358AE">
        <w:rPr>
          <w:rFonts w:ascii="Consolas" w:hAnsi="Consolas" w:cs="Consolas"/>
          <w:color w:val="000000"/>
          <w:sz w:val="21"/>
          <w:szCs w:val="21"/>
          <w:bdr w:val="none" w:sz="0" w:space="0" w:color="auto" w:frame="1"/>
        </w:rPr>
        <w:t> % Final[Final.argmax()])  </w:t>
      </w:r>
    </w:p>
    <w:p w14:paraId="6BBBF279"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'Average Accuracy Score:   %.8f'</w:t>
      </w:r>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np.average</w:t>
      </w:r>
      <w:proofErr w:type="spellEnd"/>
      <w:r w:rsidRPr="007358AE">
        <w:rPr>
          <w:rFonts w:ascii="Consolas" w:hAnsi="Consolas" w:cs="Consolas"/>
          <w:color w:val="000000"/>
          <w:sz w:val="21"/>
          <w:szCs w:val="21"/>
          <w:bdr w:val="none" w:sz="0" w:space="0" w:color="auto" w:frame="1"/>
        </w:rPr>
        <w:t>(Final))  </w:t>
      </w:r>
    </w:p>
    <w:p w14:paraId="7F3894E9" w14:textId="22826ECF" w:rsidR="007358AE" w:rsidRDefault="007358AE" w:rsidP="007358AE">
      <w:pPr>
        <w:jc w:val="center"/>
        <w:rPr>
          <w:rFonts w:ascii="Times New Roman" w:eastAsia="楷體-繁" w:hAnsi="Times New Roman" w:cs="Times New Roman"/>
          <w:sz w:val="28"/>
          <w:szCs w:val="28"/>
        </w:rPr>
      </w:pPr>
      <w:r w:rsidRPr="007358AE">
        <w:rPr>
          <w:rFonts w:ascii="Times New Roman" w:eastAsia="楷體-繁" w:hAnsi="Times New Roman" w:cs="Times New Roman"/>
          <w:noProof/>
          <w:sz w:val="28"/>
          <w:szCs w:val="28"/>
        </w:rPr>
        <w:drawing>
          <wp:inline distT="0" distB="0" distL="0" distR="0" wp14:anchorId="00E1C322" wp14:editId="1D3BDCD5">
            <wp:extent cx="6645910" cy="152654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526540"/>
                    </a:xfrm>
                    <a:prstGeom prst="rect">
                      <a:avLst/>
                    </a:prstGeom>
                  </pic:spPr>
                </pic:pic>
              </a:graphicData>
            </a:graphic>
          </wp:inline>
        </w:drawing>
      </w:r>
    </w:p>
    <w:p w14:paraId="7FFEC272" w14:textId="2F612F7D" w:rsidR="007358AE" w:rsidRDefault="007358AE" w:rsidP="007358AE">
      <w:pPr>
        <w:spacing w:line="400" w:lineRule="exact"/>
        <w:rPr>
          <w:rFonts w:ascii="Times New Roman" w:eastAsia="楷體-繁" w:hAnsi="Times New Roman" w:cs="Times New Roman"/>
          <w:bCs/>
        </w:rPr>
      </w:pPr>
      <w:r w:rsidRPr="007358AE">
        <w:rPr>
          <w:rFonts w:ascii="Times New Roman" w:eastAsia="楷體-繁" w:hAnsi="Times New Roman" w:cs="Times New Roman"/>
          <w:bCs/>
        </w:rPr>
        <w:t xml:space="preserve">Perception </w:t>
      </w:r>
      <w:r w:rsidRPr="007358AE">
        <w:rPr>
          <w:rFonts w:ascii="Times New Roman" w:eastAsia="楷體-繁" w:hAnsi="Times New Roman" w:cs="Times New Roman"/>
          <w:bCs/>
        </w:rPr>
        <w:t>分類器平均預測結果準確率是</w:t>
      </w:r>
      <w:r w:rsidRPr="007358AE">
        <w:rPr>
          <w:rFonts w:ascii="Times New Roman" w:eastAsia="楷體-繁" w:hAnsi="Times New Roman" w:cs="Times New Roman"/>
          <w:bCs/>
        </w:rPr>
        <w:t>0.65</w:t>
      </w:r>
      <w:r>
        <w:rPr>
          <w:rFonts w:ascii="Times New Roman" w:eastAsia="楷體-繁" w:hAnsi="Times New Roman" w:cs="Times New Roman" w:hint="eastAsia"/>
          <w:bCs/>
        </w:rPr>
        <w:t>。</w:t>
      </w:r>
    </w:p>
    <w:p w14:paraId="2E9F0F10" w14:textId="77777777" w:rsidR="00C06AF3" w:rsidRDefault="00C06AF3" w:rsidP="007358AE">
      <w:pPr>
        <w:spacing w:line="400" w:lineRule="exact"/>
        <w:rPr>
          <w:rFonts w:ascii="Times New Roman" w:eastAsia="楷體-繁" w:hAnsi="Times New Roman" w:cs="Times New Roman"/>
          <w:b/>
          <w:bCs/>
        </w:rPr>
      </w:pPr>
    </w:p>
    <w:p w14:paraId="0C7C1B74" w14:textId="3DE3EC69"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5.2</w:t>
      </w:r>
      <w:r w:rsidRPr="00FA3ECE">
        <w:rPr>
          <w:rFonts w:ascii="Times New Roman" w:eastAsia="楷體-繁" w:hAnsi="Times New Roman" w:cs="Times New Roman"/>
          <w:b/>
          <w:bCs/>
          <w:u w:val="single"/>
        </w:rPr>
        <w:t>使用</w:t>
      </w:r>
      <w:r w:rsidRPr="00FA3ECE">
        <w:rPr>
          <w:rFonts w:ascii="Times New Roman" w:eastAsia="楷體-繁" w:hAnsi="Times New Roman" w:cs="Times New Roman" w:hint="eastAsia"/>
          <w:b/>
          <w:bCs/>
          <w:u w:val="single"/>
        </w:rPr>
        <w:t>決策樹</w:t>
      </w:r>
      <w:r w:rsidRPr="00FA3ECE">
        <w:rPr>
          <w:rFonts w:ascii="Times New Roman" w:eastAsia="楷體-繁" w:hAnsi="Times New Roman" w:cs="Times New Roman"/>
          <w:b/>
          <w:bCs/>
          <w:u w:val="single"/>
        </w:rPr>
        <w:t>分類器</w:t>
      </w:r>
      <w:r w:rsidR="00C06AF3" w:rsidRPr="00FA3ECE">
        <w:rPr>
          <w:rFonts w:ascii="Times New Roman" w:eastAsia="楷體-繁" w:hAnsi="Times New Roman" w:cs="Times New Roman" w:hint="eastAsia"/>
          <w:b/>
          <w:bCs/>
          <w:u w:val="single"/>
        </w:rPr>
        <w:t>並</w:t>
      </w:r>
      <w:r w:rsidR="00C06AF3" w:rsidRPr="00FA3ECE">
        <w:rPr>
          <w:rFonts w:ascii="Times New Roman" w:eastAsia="楷體-繁" w:hAnsi="Times New Roman" w:cs="Times New Roman"/>
          <w:b/>
          <w:bCs/>
          <w:u w:val="single"/>
        </w:rPr>
        <w:t>繪製不同深度決策樹準確率折線圖</w:t>
      </w:r>
    </w:p>
    <w:p w14:paraId="7B5F8368"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8200"/>
          <w:sz w:val="21"/>
          <w:szCs w:val="21"/>
          <w:bdr w:val="none" w:sz="0" w:space="0" w:color="auto" w:frame="1"/>
        </w:rPr>
        <w:t># The ratio of </w:t>
      </w:r>
      <w:proofErr w:type="spellStart"/>
      <w:r w:rsidRPr="00C06AF3">
        <w:rPr>
          <w:rFonts w:ascii="Consolas" w:hAnsi="Consolas" w:cs="Consolas"/>
          <w:color w:val="008200"/>
          <w:sz w:val="21"/>
          <w:szCs w:val="21"/>
          <w:bdr w:val="none" w:sz="0" w:space="0" w:color="auto" w:frame="1"/>
        </w:rPr>
        <w:t>data_train</w:t>
      </w:r>
      <w:proofErr w:type="spellEnd"/>
      <w:r w:rsidRPr="00C06AF3">
        <w:rPr>
          <w:rFonts w:ascii="Consolas" w:hAnsi="Consolas" w:cs="Consolas"/>
          <w:color w:val="008200"/>
          <w:sz w:val="21"/>
          <w:szCs w:val="21"/>
          <w:bdr w:val="none" w:sz="0" w:space="0" w:color="auto" w:frame="1"/>
        </w:rPr>
        <w:t> to </w:t>
      </w:r>
      <w:proofErr w:type="spellStart"/>
      <w:r w:rsidRPr="00C06AF3">
        <w:rPr>
          <w:rFonts w:ascii="Consolas" w:hAnsi="Consolas" w:cs="Consolas"/>
          <w:color w:val="008200"/>
          <w:sz w:val="21"/>
          <w:szCs w:val="21"/>
          <w:bdr w:val="none" w:sz="0" w:space="0" w:color="auto" w:frame="1"/>
        </w:rPr>
        <w:t>data_test</w:t>
      </w:r>
      <w:proofErr w:type="spellEnd"/>
      <w:r w:rsidRPr="00C06AF3">
        <w:rPr>
          <w:rFonts w:ascii="Consolas" w:hAnsi="Consolas" w:cs="Consolas"/>
          <w:color w:val="008200"/>
          <w:sz w:val="21"/>
          <w:szCs w:val="21"/>
          <w:bdr w:val="none" w:sz="0" w:space="0" w:color="auto" w:frame="1"/>
        </w:rPr>
        <w:t> is 7:3</w:t>
      </w:r>
      <w:r w:rsidRPr="00C06AF3">
        <w:rPr>
          <w:rFonts w:ascii="Consolas" w:hAnsi="Consolas" w:cs="Consolas"/>
          <w:color w:val="000000"/>
          <w:sz w:val="21"/>
          <w:szCs w:val="21"/>
          <w:bdr w:val="none" w:sz="0" w:space="0" w:color="auto" w:frame="1"/>
        </w:rPr>
        <w:t>  </w:t>
      </w:r>
    </w:p>
    <w:p w14:paraId="1A4129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50E3573E"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results2 = []  </w:t>
      </w:r>
    </w:p>
    <w:p w14:paraId="3C96C3A2"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7EDBFD15"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i</w:t>
      </w:r>
      <w:proofErr w:type="spell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w:t>
      </w:r>
      <w:proofErr w:type="gramStart"/>
      <w:r w:rsidRPr="00C06AF3">
        <w:rPr>
          <w:rFonts w:ascii="Consolas" w:hAnsi="Consolas" w:cs="Consolas"/>
          <w:color w:val="000000"/>
          <w:sz w:val="21"/>
          <w:szCs w:val="21"/>
          <w:bdr w:val="none" w:sz="0" w:space="0" w:color="auto" w:frame="1"/>
        </w:rPr>
        <w:t>range(</w:t>
      </w:r>
      <w:proofErr w:type="gramEnd"/>
      <w:r w:rsidRPr="00C06AF3">
        <w:rPr>
          <w:rFonts w:ascii="Consolas" w:hAnsi="Consolas" w:cs="Consolas"/>
          <w:color w:val="000000"/>
          <w:sz w:val="21"/>
          <w:szCs w:val="21"/>
          <w:bdr w:val="none" w:sz="0" w:space="0" w:color="auto" w:frame="1"/>
        </w:rPr>
        <w:t>1,15):  </w:t>
      </w:r>
    </w:p>
    <w:p w14:paraId="588909A9"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Training dataset</w:t>
      </w:r>
      <w:r w:rsidRPr="00C06AF3">
        <w:rPr>
          <w:rFonts w:ascii="Consolas" w:hAnsi="Consolas" w:cs="Consolas"/>
          <w:color w:val="000000"/>
          <w:sz w:val="21"/>
          <w:szCs w:val="21"/>
          <w:bdr w:val="none" w:sz="0" w:space="0" w:color="auto" w:frame="1"/>
        </w:rPr>
        <w:t>  </w:t>
      </w:r>
    </w:p>
    <w:p w14:paraId="1C447C20"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data.sample</w:t>
      </w:r>
      <w:proofErr w:type="spellEnd"/>
      <w:r w:rsidRPr="00C06AF3">
        <w:rPr>
          <w:rFonts w:ascii="Consolas" w:hAnsi="Consolas" w:cs="Consolas"/>
          <w:color w:val="000000"/>
          <w:sz w:val="21"/>
          <w:szCs w:val="21"/>
          <w:bdr w:val="none" w:sz="0" w:space="0" w:color="auto" w:frame="1"/>
        </w:rPr>
        <w:t>(frac=0.7)  </w:t>
      </w:r>
    </w:p>
    <w:p w14:paraId="0A5AA86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52FB238D"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data_train_X = data_train.loc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078FB1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data_train.loc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2E9AC26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2204635"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Test dataset</w:t>
      </w:r>
      <w:r w:rsidRPr="00C06AF3">
        <w:rPr>
          <w:rFonts w:ascii="Consolas" w:hAnsi="Consolas" w:cs="Consolas"/>
          <w:color w:val="000000"/>
          <w:sz w:val="21"/>
          <w:szCs w:val="21"/>
          <w:bdr w:val="none" w:sz="0" w:space="0" w:color="auto" w:frame="1"/>
        </w:rPr>
        <w:t>  </w:t>
      </w:r>
    </w:p>
    <w:p w14:paraId="2B32047F"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data.loc</w:t>
      </w:r>
      <w:proofErr w:type="spellEnd"/>
      <w:r w:rsidRPr="00C06AF3">
        <w:rPr>
          <w:rFonts w:ascii="Consolas" w:hAnsi="Consolas" w:cs="Consolas"/>
          <w:color w:val="000000"/>
          <w:sz w:val="21"/>
          <w:szCs w:val="21"/>
          <w:bdr w:val="none" w:sz="0" w:space="0" w:color="auto" w:frame="1"/>
        </w:rPr>
        <w:t>[~</w:t>
      </w:r>
      <w:proofErr w:type="spellStart"/>
      <w:proofErr w:type="gramStart"/>
      <w:r w:rsidRPr="00C06AF3">
        <w:rPr>
          <w:rFonts w:ascii="Consolas" w:hAnsi="Consolas" w:cs="Consolas"/>
          <w:color w:val="000000"/>
          <w:sz w:val="21"/>
          <w:szCs w:val="21"/>
          <w:bdr w:val="none" w:sz="0" w:space="0" w:color="auto" w:frame="1"/>
        </w:rPr>
        <w:t>data.index</w:t>
      </w:r>
      <w:proofErr w:type="gramEnd"/>
      <w:r w:rsidRPr="00C06AF3">
        <w:rPr>
          <w:rFonts w:ascii="Consolas" w:hAnsi="Consolas" w:cs="Consolas"/>
          <w:color w:val="000000"/>
          <w:sz w:val="21"/>
          <w:szCs w:val="21"/>
          <w:bdr w:val="none" w:sz="0" w:space="0" w:color="auto" w:frame="1"/>
        </w:rPr>
        <w:t>.isin</w:t>
      </w:r>
      <w:proofErr w:type="spell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data_train.index</w:t>
      </w:r>
      <w:proofErr w:type="spellEnd"/>
      <w:r w:rsidRPr="00C06AF3">
        <w:rPr>
          <w:rFonts w:ascii="Consolas" w:hAnsi="Consolas" w:cs="Consolas"/>
          <w:color w:val="000000"/>
          <w:sz w:val="21"/>
          <w:szCs w:val="21"/>
          <w:bdr w:val="none" w:sz="0" w:space="0" w:color="auto" w:frame="1"/>
        </w:rPr>
        <w:t>)]  </w:t>
      </w:r>
    </w:p>
    <w:p w14:paraId="38E33A2E"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003BD07B"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data_test_X = data_test.loc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1B9A30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data_test.loc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9AFFAB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F31348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Build decision trees of different depths</w:t>
      </w:r>
      <w:r w:rsidRPr="00C06AF3">
        <w:rPr>
          <w:rFonts w:ascii="Consolas" w:hAnsi="Consolas" w:cs="Consolas"/>
          <w:color w:val="000000"/>
          <w:sz w:val="21"/>
          <w:szCs w:val="21"/>
          <w:bdr w:val="none" w:sz="0" w:space="0" w:color="auto" w:frame="1"/>
        </w:rPr>
        <w:t>  </w:t>
      </w:r>
    </w:p>
    <w:p w14:paraId="6DB8A4A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tree = </w:t>
      </w:r>
      <w:proofErr w:type="gramStart"/>
      <w:r w:rsidRPr="00C06AF3">
        <w:rPr>
          <w:rFonts w:ascii="Consolas" w:hAnsi="Consolas" w:cs="Consolas"/>
          <w:color w:val="000000"/>
          <w:sz w:val="21"/>
          <w:szCs w:val="21"/>
          <w:bdr w:val="none" w:sz="0" w:space="0" w:color="auto" w:frame="1"/>
        </w:rPr>
        <w:t>DecisionTreeClassifier(</w:t>
      </w:r>
      <w:proofErr w:type="gramEnd"/>
      <w:r w:rsidRPr="00C06AF3">
        <w:rPr>
          <w:rFonts w:ascii="Consolas" w:hAnsi="Consolas" w:cs="Consolas"/>
          <w:color w:val="000000"/>
          <w:sz w:val="21"/>
          <w:szCs w:val="21"/>
          <w:bdr w:val="none" w:sz="0" w:space="0" w:color="auto" w:frame="1"/>
        </w:rPr>
        <w:t>random_state=56, criterion=</w:t>
      </w:r>
      <w:r w:rsidRPr="00C06AF3">
        <w:rPr>
          <w:rFonts w:ascii="Consolas" w:hAnsi="Consolas" w:cs="Consolas"/>
          <w:color w:val="0000FF"/>
          <w:sz w:val="21"/>
          <w:szCs w:val="21"/>
          <w:bdr w:val="none" w:sz="0" w:space="0" w:color="auto" w:frame="1"/>
        </w:rPr>
        <w:t>'gini'</w:t>
      </w:r>
      <w:r w:rsidRPr="00C06AF3">
        <w:rPr>
          <w:rFonts w:ascii="Consolas" w:hAnsi="Consolas" w:cs="Consolas"/>
          <w:color w:val="000000"/>
          <w:sz w:val="21"/>
          <w:szCs w:val="21"/>
          <w:bdr w:val="none" w:sz="0" w:space="0" w:color="auto" w:frame="1"/>
        </w:rPr>
        <w:t>, max_depth=i)  </w:t>
      </w:r>
    </w:p>
    <w:p w14:paraId="5F91212B"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Use </w:t>
      </w:r>
      <w:proofErr w:type="gramStart"/>
      <w:r w:rsidRPr="00C06AF3">
        <w:rPr>
          <w:rFonts w:ascii="Consolas" w:hAnsi="Consolas" w:cs="Consolas"/>
          <w:color w:val="008200"/>
          <w:sz w:val="21"/>
          <w:szCs w:val="21"/>
          <w:bdr w:val="none" w:sz="0" w:space="0" w:color="auto" w:frame="1"/>
        </w:rPr>
        <w:t>the .fit</w:t>
      </w:r>
      <w:proofErr w:type="gramEnd"/>
      <w:r w:rsidRPr="00C06AF3">
        <w:rPr>
          <w:rFonts w:ascii="Consolas" w:hAnsi="Consolas" w:cs="Consolas"/>
          <w:color w:val="008200"/>
          <w:sz w:val="21"/>
          <w:szCs w:val="21"/>
          <w:bdr w:val="none" w:sz="0" w:space="0" w:color="auto" w:frame="1"/>
        </w:rPr>
        <w:t>() for training</w:t>
      </w:r>
      <w:r w:rsidRPr="00C06AF3">
        <w:rPr>
          <w:rFonts w:ascii="Consolas" w:hAnsi="Consolas" w:cs="Consolas"/>
          <w:color w:val="000000"/>
          <w:sz w:val="21"/>
          <w:szCs w:val="21"/>
          <w:bdr w:val="none" w:sz="0" w:space="0" w:color="auto" w:frame="1"/>
        </w:rPr>
        <w:t>  </w:t>
      </w:r>
    </w:p>
    <w:p w14:paraId="5DB248C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proofErr w:type="gramStart"/>
      <w:r w:rsidRPr="00C06AF3">
        <w:rPr>
          <w:rFonts w:ascii="Consolas" w:hAnsi="Consolas" w:cs="Consolas"/>
          <w:color w:val="000000"/>
          <w:sz w:val="21"/>
          <w:szCs w:val="21"/>
          <w:bdr w:val="none" w:sz="0" w:space="0" w:color="auto" w:frame="1"/>
        </w:rPr>
        <w:t>tree.fit</w:t>
      </w:r>
      <w:proofErr w:type="spellEnd"/>
      <w:r w:rsidRPr="00C06AF3">
        <w:rPr>
          <w:rFonts w:ascii="Consolas" w:hAnsi="Consolas" w:cs="Consolas"/>
          <w:color w:val="000000"/>
          <w:sz w:val="21"/>
          <w:szCs w:val="21"/>
          <w:bdr w:val="none" w:sz="0" w:space="0" w:color="auto" w:frame="1"/>
        </w:rPr>
        <w:t>(</w:t>
      </w:r>
      <w:proofErr w:type="spellStart"/>
      <w:proofErr w:type="gramEnd"/>
      <w:r w:rsidRPr="00C06AF3">
        <w:rPr>
          <w:rFonts w:ascii="Consolas" w:hAnsi="Consolas" w:cs="Consolas"/>
          <w:color w:val="000000"/>
          <w:sz w:val="21"/>
          <w:szCs w:val="21"/>
          <w:bdr w:val="none" w:sz="0" w:space="0" w:color="auto" w:frame="1"/>
        </w:rPr>
        <w:t>data_train_X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w:t>
      </w:r>
    </w:p>
    <w:p w14:paraId="1B9E280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result</w:t>
      </w:r>
      <w:r w:rsidRPr="00C06AF3">
        <w:rPr>
          <w:rFonts w:ascii="Consolas" w:hAnsi="Consolas" w:cs="Consolas"/>
          <w:color w:val="000000"/>
          <w:sz w:val="21"/>
          <w:szCs w:val="21"/>
          <w:bdr w:val="none" w:sz="0" w:space="0" w:color="auto" w:frame="1"/>
        </w:rPr>
        <w:t>  </w:t>
      </w:r>
    </w:p>
    <w:p w14:paraId="1D723716"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results2.append(</w:t>
      </w:r>
      <w:proofErr w:type="spellStart"/>
      <w:proofErr w:type="gramStart"/>
      <w:r w:rsidRPr="00C06AF3">
        <w:rPr>
          <w:rFonts w:ascii="Consolas" w:hAnsi="Consolas" w:cs="Consolas"/>
          <w:color w:val="000000"/>
          <w:sz w:val="21"/>
          <w:szCs w:val="21"/>
          <w:bdr w:val="none" w:sz="0" w:space="0" w:color="auto" w:frame="1"/>
        </w:rPr>
        <w:t>tree.score</w:t>
      </w:r>
      <w:proofErr w:type="spellEnd"/>
      <w:proofErr w:type="gram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data_test_X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w:t>
      </w:r>
    </w:p>
    <w:p w14:paraId="41B816B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4E4C4E8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C06AF3">
        <w:rPr>
          <w:rFonts w:ascii="Consolas" w:hAnsi="Consolas" w:cs="Consolas"/>
          <w:color w:val="000000"/>
          <w:sz w:val="21"/>
          <w:szCs w:val="21"/>
          <w:bdr w:val="none" w:sz="0" w:space="0" w:color="auto" w:frame="1"/>
        </w:rPr>
        <w:t>plt.plot</w:t>
      </w:r>
      <w:proofErr w:type="spellEnd"/>
      <w:proofErr w:type="gramEnd"/>
      <w:r w:rsidRPr="00C06AF3">
        <w:rPr>
          <w:rFonts w:ascii="Consolas" w:hAnsi="Consolas" w:cs="Consolas"/>
          <w:color w:val="000000"/>
          <w:sz w:val="21"/>
          <w:szCs w:val="21"/>
          <w:bdr w:val="none" w:sz="0" w:space="0" w:color="auto" w:frame="1"/>
        </w:rPr>
        <w:t>([*range(1,15)],results2)  </w:t>
      </w:r>
    </w:p>
    <w:p w14:paraId="3F3935C4" w14:textId="770B6F15" w:rsidR="008F42B6" w:rsidRPr="008F42B6" w:rsidRDefault="00C06AF3" w:rsidP="008F42B6">
      <w:pPr>
        <w:numPr>
          <w:ilvl w:val="0"/>
          <w:numId w:val="13"/>
        </w:numPr>
        <w:pBdr>
          <w:left w:val="single" w:sz="18" w:space="0" w:color="6CE26C"/>
        </w:pBdr>
        <w:shd w:val="clear" w:color="auto" w:fill="F8F8F8"/>
        <w:spacing w:beforeAutospacing="1" w:afterAutospacing="1" w:line="210" w:lineRule="atLeast"/>
        <w:rPr>
          <w:rFonts w:ascii="Consolas" w:hAnsi="Consolas" w:cs="Consolas" w:hint="eastAsia"/>
          <w:color w:val="5C5C5C"/>
          <w:sz w:val="21"/>
          <w:szCs w:val="21"/>
        </w:rPr>
      </w:pPr>
      <w:proofErr w:type="spellStart"/>
      <w:proofErr w:type="gramStart"/>
      <w:r w:rsidRPr="00C06AF3">
        <w:rPr>
          <w:rFonts w:ascii="Consolas" w:hAnsi="Consolas" w:cs="Consolas"/>
          <w:color w:val="000000"/>
          <w:sz w:val="21"/>
          <w:szCs w:val="21"/>
          <w:bdr w:val="none" w:sz="0" w:space="0" w:color="auto" w:frame="1"/>
        </w:rPr>
        <w:lastRenderedPageBreak/>
        <w:t>plt.grid</w:t>
      </w:r>
      <w:proofErr w:type="spellEnd"/>
      <w:proofErr w:type="gramEnd"/>
      <w:r w:rsidRPr="00C06AF3">
        <w:rPr>
          <w:rFonts w:ascii="Consolas" w:hAnsi="Consolas" w:cs="Consolas"/>
          <w:color w:val="000000"/>
          <w:sz w:val="21"/>
          <w:szCs w:val="21"/>
          <w:bdr w:val="none" w:sz="0" w:space="0" w:color="auto" w:frame="1"/>
        </w:rPr>
        <w:t>(True, </w:t>
      </w:r>
      <w:proofErr w:type="spellStart"/>
      <w:r w:rsidRPr="00C06AF3">
        <w:rPr>
          <w:rFonts w:ascii="Consolas" w:hAnsi="Consolas" w:cs="Consolas"/>
          <w:color w:val="000000"/>
          <w:sz w:val="21"/>
          <w:szCs w:val="21"/>
          <w:bdr w:val="none" w:sz="0" w:space="0" w:color="auto" w:frame="1"/>
        </w:rPr>
        <w:t>linestyle</w:t>
      </w:r>
      <w:proofErr w:type="spellEnd"/>
      <w:r w:rsidRPr="00C06AF3">
        <w:rPr>
          <w:rFonts w:ascii="Consolas" w:hAnsi="Consolas" w:cs="Consolas"/>
          <w:color w:val="000000"/>
          <w:sz w:val="21"/>
          <w:szCs w:val="21"/>
          <w:bdr w:val="none" w:sz="0" w:space="0" w:color="auto" w:frame="1"/>
        </w:rPr>
        <w:t>=</w:t>
      </w:r>
      <w:r w:rsidRPr="00C06AF3">
        <w:rPr>
          <w:rFonts w:ascii="Consolas" w:hAnsi="Consolas" w:cs="Consolas"/>
          <w:color w:val="0000FF"/>
          <w:sz w:val="21"/>
          <w:szCs w:val="21"/>
          <w:bdr w:val="none" w:sz="0" w:space="0" w:color="auto" w:frame="1"/>
        </w:rPr>
        <w:t>'--'</w:t>
      </w:r>
      <w:r w:rsidRPr="00C06AF3">
        <w:rPr>
          <w:rFonts w:ascii="Consolas" w:hAnsi="Consolas" w:cs="Consolas"/>
          <w:color w:val="000000"/>
          <w:sz w:val="21"/>
          <w:szCs w:val="21"/>
          <w:bdr w:val="none" w:sz="0" w:space="0" w:color="auto" w:frame="1"/>
        </w:rPr>
        <w:t>, alpha=0.5)  </w:t>
      </w:r>
    </w:p>
    <w:p w14:paraId="6E990AD3" w14:textId="7CCAACF7" w:rsidR="008F42B6" w:rsidRDefault="008F42B6" w:rsidP="008F42B6">
      <w:pPr>
        <w:jc w:val="center"/>
      </w:pPr>
      <w:r>
        <w:rPr>
          <w:rFonts w:hint="eastAsia"/>
          <w:noProof/>
        </w:rPr>
        <w:drawing>
          <wp:inline distT="0" distB="0" distL="0" distR="0" wp14:anchorId="3289E167" wp14:editId="7B491174">
            <wp:extent cx="4050000" cy="2629319"/>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0000" cy="2629319"/>
                    </a:xfrm>
                    <a:prstGeom prst="rect">
                      <a:avLst/>
                    </a:prstGeom>
                    <a:noFill/>
                    <a:ln>
                      <a:noFill/>
                    </a:ln>
                  </pic:spPr>
                </pic:pic>
              </a:graphicData>
            </a:graphic>
          </wp:inline>
        </w:drawing>
      </w:r>
    </w:p>
    <w:p w14:paraId="09F234E9" w14:textId="77777777" w:rsidR="008F42B6" w:rsidRDefault="008F42B6" w:rsidP="00510BF8">
      <w:pPr>
        <w:jc w:val="center"/>
        <w:rPr>
          <w:rFonts w:hint="eastAsia"/>
        </w:rPr>
      </w:pPr>
    </w:p>
    <w:p w14:paraId="3E678D20" w14:textId="378CC607" w:rsidR="007358AE" w:rsidRDefault="00C06AF3" w:rsidP="007358AE">
      <w:pPr>
        <w:spacing w:line="400" w:lineRule="exact"/>
        <w:rPr>
          <w:rFonts w:ascii="Times New Roman" w:eastAsia="楷體-繁" w:hAnsi="Times New Roman" w:cs="Times New Roman"/>
          <w:bCs/>
        </w:rPr>
      </w:pPr>
      <w:r w:rsidRPr="00C06AF3">
        <w:rPr>
          <w:rFonts w:ascii="Times New Roman" w:eastAsia="楷體-繁" w:hAnsi="Times New Roman" w:cs="Times New Roman"/>
          <w:bCs/>
        </w:rPr>
        <w:t>輸出最大值及對應深度</w:t>
      </w:r>
      <w:r>
        <w:rPr>
          <w:rFonts w:ascii="Times New Roman" w:eastAsia="楷體-繁" w:hAnsi="Times New Roman" w:cs="Times New Roman" w:hint="eastAsia"/>
          <w:bCs/>
        </w:rPr>
        <w:t>：</w:t>
      </w:r>
    </w:p>
    <w:p w14:paraId="355FB2A5" w14:textId="77777777" w:rsidR="00C06AF3" w:rsidRPr="00C06AF3" w:rsidRDefault="00C06AF3" w:rsidP="00523C55">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print</w:t>
      </w:r>
      <w:r w:rsidRPr="00C06AF3">
        <w:rPr>
          <w:rFonts w:ascii="Consolas" w:hAnsi="Consolas" w:cs="Consolas"/>
          <w:color w:val="000000"/>
          <w:sz w:val="21"/>
          <w:szCs w:val="21"/>
          <w:bdr w:val="none" w:sz="0" w:space="0" w:color="auto" w:frame="1"/>
        </w:rPr>
        <w:t>(max(results2</w:t>
      </w:r>
      <w:proofErr w:type="gramStart"/>
      <w:r w:rsidRPr="00C06AF3">
        <w:rPr>
          <w:rFonts w:ascii="Consolas" w:hAnsi="Consolas" w:cs="Consolas"/>
          <w:color w:val="000000"/>
          <w:sz w:val="21"/>
          <w:szCs w:val="21"/>
          <w:bdr w:val="none" w:sz="0" w:space="0" w:color="auto" w:frame="1"/>
        </w:rPr>
        <w:t>),results2.index</w:t>
      </w:r>
      <w:proofErr w:type="gramEnd"/>
      <w:r w:rsidRPr="00C06AF3">
        <w:rPr>
          <w:rFonts w:ascii="Consolas" w:hAnsi="Consolas" w:cs="Consolas"/>
          <w:color w:val="000000"/>
          <w:sz w:val="21"/>
          <w:szCs w:val="21"/>
          <w:bdr w:val="none" w:sz="0" w:space="0" w:color="auto" w:frame="1"/>
        </w:rPr>
        <w:t>(max(results2)))  </w:t>
      </w:r>
    </w:p>
    <w:p w14:paraId="5847553A" w14:textId="2DC675F2" w:rsidR="00C06AF3" w:rsidRDefault="008F42B6" w:rsidP="00CA62D5">
      <w:pPr>
        <w:jc w:val="center"/>
        <w:rPr>
          <w:rFonts w:ascii="Times New Roman" w:eastAsia="楷體-繁" w:hAnsi="Times New Roman" w:cs="Times New Roman"/>
          <w:bCs/>
        </w:rPr>
      </w:pPr>
      <w:r w:rsidRPr="008F42B6">
        <w:rPr>
          <w:rFonts w:ascii="Times New Roman" w:eastAsia="楷體-繁" w:hAnsi="Times New Roman" w:cs="Times New Roman"/>
          <w:bCs/>
          <w:noProof/>
        </w:rPr>
        <w:drawing>
          <wp:inline distT="0" distB="0" distL="0" distR="0" wp14:anchorId="43333E55" wp14:editId="1FEB2CC1">
            <wp:extent cx="6645910" cy="6127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612775"/>
                    </a:xfrm>
                    <a:prstGeom prst="rect">
                      <a:avLst/>
                    </a:prstGeom>
                  </pic:spPr>
                </pic:pic>
              </a:graphicData>
            </a:graphic>
          </wp:inline>
        </w:drawing>
      </w:r>
      <w:r w:rsidRPr="008F42B6">
        <w:rPr>
          <w:rFonts w:ascii="Times New Roman" w:eastAsia="楷體-繁" w:hAnsi="Times New Roman" w:cs="Times New Roman"/>
          <w:bCs/>
          <w:noProof/>
        </w:rPr>
        <w:t xml:space="preserve"> </w:t>
      </w:r>
    </w:p>
    <w:p w14:paraId="564DED5D" w14:textId="0548D1E3" w:rsidR="00C06AF3" w:rsidRDefault="00C06AF3" w:rsidP="00C06AF3">
      <w:pPr>
        <w:spacing w:line="400" w:lineRule="exact"/>
        <w:rPr>
          <w:rFonts w:ascii="Times New Roman" w:eastAsia="楷體-繁" w:hAnsi="Times New Roman" w:cs="Times New Roman"/>
          <w:bCs/>
        </w:rPr>
      </w:pPr>
      <w:r w:rsidRPr="00C06AF3">
        <w:rPr>
          <w:rFonts w:ascii="Times New Roman" w:eastAsia="楷體-繁" w:hAnsi="Times New Roman" w:cs="Times New Roman"/>
          <w:bCs/>
        </w:rPr>
        <w:t>綜上，對比兩個不同分類器得出的結果，深度為</w:t>
      </w:r>
      <w:r w:rsidR="00CA62D5">
        <w:rPr>
          <w:rFonts w:ascii="Times New Roman" w:eastAsia="楷體-繁" w:hAnsi="Times New Roman" w:cs="Times New Roman"/>
          <w:bCs/>
        </w:rPr>
        <w:t xml:space="preserve"> </w:t>
      </w:r>
      <w:r w:rsidR="008F42B6">
        <w:rPr>
          <w:rFonts w:ascii="Times New Roman" w:eastAsia="楷體-繁" w:hAnsi="Times New Roman" w:cs="Times New Roman"/>
          <w:bCs/>
        </w:rPr>
        <w:t>6</w:t>
      </w:r>
      <w:r w:rsidR="00CA62D5">
        <w:rPr>
          <w:rFonts w:ascii="Times New Roman" w:eastAsia="楷體-繁" w:hAnsi="Times New Roman" w:cs="Times New Roman"/>
          <w:bCs/>
        </w:rPr>
        <w:t xml:space="preserve"> </w:t>
      </w:r>
      <w:r w:rsidRPr="00C06AF3">
        <w:rPr>
          <w:rFonts w:ascii="Times New Roman" w:eastAsia="楷體-繁" w:hAnsi="Times New Roman" w:cs="Times New Roman"/>
          <w:bCs/>
        </w:rPr>
        <w:t>的決策樹分類器經過訓練之後預測的結果更準確。</w:t>
      </w:r>
    </w:p>
    <w:p w14:paraId="3E9F2D3B" w14:textId="77777777" w:rsidR="003B7765" w:rsidRDefault="003B7765" w:rsidP="00C06AF3">
      <w:pPr>
        <w:spacing w:line="400" w:lineRule="exact"/>
        <w:rPr>
          <w:rFonts w:ascii="Times New Roman" w:eastAsia="楷體-繁" w:hAnsi="Times New Roman" w:cs="Times New Roman"/>
          <w:bCs/>
        </w:rPr>
      </w:pPr>
    </w:p>
    <w:p w14:paraId="6B693422" w14:textId="26594533" w:rsidR="00C06AF3" w:rsidRPr="00D1033C" w:rsidRDefault="00C06AF3" w:rsidP="00C06AF3">
      <w:pPr>
        <w:spacing w:line="400" w:lineRule="exact"/>
        <w:rPr>
          <w:rFonts w:ascii="楷體-繁" w:eastAsia="楷體-繁" w:hAnsi="楷體-繁" w:cs="Times New Roman"/>
          <w:b/>
          <w:bCs/>
          <w:sz w:val="32"/>
          <w:szCs w:val="32"/>
        </w:rPr>
      </w:pPr>
      <w:r w:rsidRPr="00D1033C">
        <w:rPr>
          <w:rFonts w:ascii="楷體-繁" w:eastAsia="楷體-繁" w:hAnsi="楷體-繁" w:cs="Times New Roman" w:hint="eastAsia"/>
          <w:b/>
          <w:bCs/>
          <w:sz w:val="32"/>
          <w:szCs w:val="32"/>
        </w:rPr>
        <w:t>結論</w:t>
      </w:r>
      <w:r w:rsidR="00D1033C">
        <w:rPr>
          <w:rFonts w:ascii="楷體-繁" w:eastAsia="楷體-繁" w:hAnsi="楷體-繁" w:cs="Times New Roman" w:hint="eastAsia"/>
          <w:b/>
          <w:bCs/>
          <w:sz w:val="32"/>
          <w:szCs w:val="32"/>
        </w:rPr>
        <w:t>：</w:t>
      </w:r>
    </w:p>
    <w:p w14:paraId="0F6D33CF" w14:textId="589BF115" w:rsidR="00C06AF3" w:rsidRPr="00D1033C" w:rsidRDefault="00C06AF3" w:rsidP="00C06AF3">
      <w:pPr>
        <w:spacing w:line="400" w:lineRule="exact"/>
        <w:rPr>
          <w:rFonts w:ascii="楷體-繁" w:eastAsia="楷體-繁" w:hAnsi="楷體-繁" w:cs="Times New Roman"/>
          <w:bCs/>
          <w:sz w:val="28"/>
          <w:szCs w:val="28"/>
        </w:rPr>
      </w:pPr>
      <w:r w:rsidRPr="00D1033C">
        <w:rPr>
          <w:rFonts w:ascii="楷體-繁" w:eastAsia="楷體-繁" w:hAnsi="楷體-繁" w:cs="Times New Roman" w:hint="eastAsia"/>
          <w:bCs/>
          <w:sz w:val="28"/>
          <w:szCs w:val="28"/>
        </w:rPr>
        <w:t>從我們的得出的結果來看，</w:t>
      </w:r>
      <w:r w:rsidR="00510BF8" w:rsidRPr="00510BF8">
        <w:rPr>
          <w:rFonts w:ascii="楷體-繁" w:eastAsia="楷體-繁" w:hAnsi="楷體-繁" w:cs="Times New Roman" w:hint="eastAsia"/>
          <w:bCs/>
          <w:sz w:val="28"/>
          <w:szCs w:val="28"/>
        </w:rPr>
        <w:t>訪問課程內容的次數</w:t>
      </w:r>
      <w:r w:rsidR="00510BF8" w:rsidRPr="00510BF8">
        <w:rPr>
          <w:rFonts w:ascii="楷體-繁" w:eastAsia="楷體-繁" w:hAnsi="楷體-繁" w:cs="Times New Roman"/>
          <w:bCs/>
          <w:sz w:val="28"/>
          <w:szCs w:val="28"/>
        </w:rPr>
        <w:t>、缺席</w:t>
      </w:r>
      <w:r w:rsidR="00510BF8" w:rsidRPr="00510BF8">
        <w:rPr>
          <w:rFonts w:ascii="楷體-繁" w:eastAsia="楷體-繁" w:hAnsi="楷體-繁" w:cs="Times New Roman" w:hint="eastAsia"/>
          <w:bCs/>
          <w:sz w:val="28"/>
          <w:szCs w:val="28"/>
        </w:rPr>
        <w:t>天數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在課上有舉手的次數、檢查新公告的次數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是否參加討論</w:t>
      </w:r>
      <w:r w:rsidR="00510BF8" w:rsidRPr="00510BF8">
        <w:rPr>
          <w:rFonts w:ascii="楷體-繁" w:eastAsia="楷體-繁" w:hAnsi="楷體-繁" w:cs="Times New Roman"/>
          <w:bCs/>
          <w:sz w:val="28"/>
          <w:szCs w:val="28"/>
        </w:rPr>
        <w:t>、性別和學期</w:t>
      </w:r>
      <w:r w:rsidR="00D1033C" w:rsidRPr="00D1033C">
        <w:rPr>
          <w:rFonts w:ascii="楷體-繁" w:eastAsia="楷體-繁" w:hAnsi="楷體-繁" w:cs="Times New Roman" w:hint="eastAsia"/>
          <w:bCs/>
          <w:sz w:val="28"/>
          <w:szCs w:val="28"/>
        </w:rPr>
        <w:t>確確實實是</w:t>
      </w:r>
      <w:r w:rsidRPr="00D1033C">
        <w:rPr>
          <w:rFonts w:ascii="楷體-繁" w:eastAsia="楷體-繁" w:hAnsi="楷體-繁" w:cs="Times New Roman" w:hint="eastAsia"/>
          <w:bCs/>
          <w:sz w:val="28"/>
          <w:szCs w:val="28"/>
        </w:rPr>
        <w:t>影響學生學業成績的因素</w:t>
      </w:r>
      <w:r w:rsidR="00D1033C" w:rsidRPr="00D1033C">
        <w:rPr>
          <w:rFonts w:ascii="楷體-繁" w:eastAsia="楷體-繁" w:hAnsi="楷體-繁" w:cs="Times New Roman" w:hint="eastAsia"/>
          <w:bCs/>
          <w:sz w:val="28"/>
          <w:szCs w:val="28"/>
        </w:rPr>
        <w:t>。</w:t>
      </w:r>
    </w:p>
    <w:sectPr w:rsidR="00C06AF3" w:rsidRPr="00D1033C"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B2F57" w14:textId="77777777" w:rsidR="004D0810" w:rsidRDefault="004D0810" w:rsidP="002C5F18">
      <w:r>
        <w:separator/>
      </w:r>
    </w:p>
  </w:endnote>
  <w:endnote w:type="continuationSeparator" w:id="0">
    <w:p w14:paraId="764F6977" w14:textId="77777777" w:rsidR="004D0810" w:rsidRDefault="004D0810"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812D4" w14:textId="77777777" w:rsidR="004D0810" w:rsidRDefault="004D0810" w:rsidP="002C5F18">
      <w:r>
        <w:separator/>
      </w:r>
    </w:p>
  </w:footnote>
  <w:footnote w:type="continuationSeparator" w:id="0">
    <w:p w14:paraId="31AAE2C1" w14:textId="77777777" w:rsidR="004D0810" w:rsidRDefault="004D0810"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844F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80106"/>
    <w:multiLevelType w:val="multilevel"/>
    <w:tmpl w:val="C6F0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27E531E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E42B6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B6614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42520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0C34F9"/>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65599D"/>
    <w:multiLevelType w:val="hybridMultilevel"/>
    <w:tmpl w:val="5650D3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2194E13"/>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B52FC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64F25C58"/>
    <w:multiLevelType w:val="hybridMultilevel"/>
    <w:tmpl w:val="CAC20EF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2"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DF17C7"/>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1"/>
  </w:num>
  <w:num w:numId="3">
    <w:abstractNumId w:val="32"/>
  </w:num>
  <w:num w:numId="4">
    <w:abstractNumId w:val="9"/>
  </w:num>
  <w:num w:numId="5">
    <w:abstractNumId w:val="25"/>
  </w:num>
  <w:num w:numId="6">
    <w:abstractNumId w:val="8"/>
  </w:num>
  <w:num w:numId="7">
    <w:abstractNumId w:val="29"/>
  </w:num>
  <w:num w:numId="8">
    <w:abstractNumId w:val="4"/>
  </w:num>
  <w:num w:numId="9">
    <w:abstractNumId w:val="3"/>
  </w:num>
  <w:num w:numId="10">
    <w:abstractNumId w:val="0"/>
  </w:num>
  <w:num w:numId="11">
    <w:abstractNumId w:val="5"/>
  </w:num>
  <w:num w:numId="12">
    <w:abstractNumId w:val="28"/>
  </w:num>
  <w:num w:numId="13">
    <w:abstractNumId w:val="13"/>
  </w:num>
  <w:num w:numId="14">
    <w:abstractNumId w:val="17"/>
  </w:num>
  <w:num w:numId="15">
    <w:abstractNumId w:val="33"/>
  </w:num>
  <w:num w:numId="16">
    <w:abstractNumId w:val="34"/>
  </w:num>
  <w:num w:numId="17">
    <w:abstractNumId w:val="26"/>
  </w:num>
  <w:num w:numId="18">
    <w:abstractNumId w:val="27"/>
  </w:num>
  <w:num w:numId="19">
    <w:abstractNumId w:val="15"/>
  </w:num>
  <w:num w:numId="20">
    <w:abstractNumId w:val="24"/>
  </w:num>
  <w:num w:numId="21">
    <w:abstractNumId w:val="19"/>
  </w:num>
  <w:num w:numId="22">
    <w:abstractNumId w:val="20"/>
  </w:num>
  <w:num w:numId="23">
    <w:abstractNumId w:val="14"/>
  </w:num>
  <w:num w:numId="24">
    <w:abstractNumId w:val="7"/>
  </w:num>
  <w:num w:numId="25">
    <w:abstractNumId w:val="10"/>
  </w:num>
  <w:num w:numId="26">
    <w:abstractNumId w:val="22"/>
  </w:num>
  <w:num w:numId="27">
    <w:abstractNumId w:val="18"/>
  </w:num>
  <w:num w:numId="28">
    <w:abstractNumId w:val="16"/>
  </w:num>
  <w:num w:numId="29">
    <w:abstractNumId w:val="35"/>
  </w:num>
  <w:num w:numId="30">
    <w:abstractNumId w:val="6"/>
  </w:num>
  <w:num w:numId="31">
    <w:abstractNumId w:val="1"/>
  </w:num>
  <w:num w:numId="32">
    <w:abstractNumId w:val="11"/>
  </w:num>
  <w:num w:numId="33">
    <w:abstractNumId w:val="12"/>
  </w:num>
  <w:num w:numId="34">
    <w:abstractNumId w:val="31"/>
  </w:num>
  <w:num w:numId="35">
    <w:abstractNumId w:val="2"/>
  </w:num>
  <w:num w:numId="36">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2B5D"/>
    <w:rsid w:val="001433B9"/>
    <w:rsid w:val="00170257"/>
    <w:rsid w:val="00171B8C"/>
    <w:rsid w:val="001847FC"/>
    <w:rsid w:val="001A5B9E"/>
    <w:rsid w:val="001C2CB1"/>
    <w:rsid w:val="001F0E3F"/>
    <w:rsid w:val="00254376"/>
    <w:rsid w:val="00254F04"/>
    <w:rsid w:val="002865B0"/>
    <w:rsid w:val="002C5F18"/>
    <w:rsid w:val="002E25BF"/>
    <w:rsid w:val="002E3B22"/>
    <w:rsid w:val="002F2494"/>
    <w:rsid w:val="002F52F8"/>
    <w:rsid w:val="00315D31"/>
    <w:rsid w:val="003339AF"/>
    <w:rsid w:val="00337ACF"/>
    <w:rsid w:val="00353740"/>
    <w:rsid w:val="00364719"/>
    <w:rsid w:val="00384F7A"/>
    <w:rsid w:val="003A507E"/>
    <w:rsid w:val="003A7498"/>
    <w:rsid w:val="003B1517"/>
    <w:rsid w:val="003B7765"/>
    <w:rsid w:val="003D5FEC"/>
    <w:rsid w:val="003E3294"/>
    <w:rsid w:val="003E3494"/>
    <w:rsid w:val="003E5147"/>
    <w:rsid w:val="00446F70"/>
    <w:rsid w:val="004709A6"/>
    <w:rsid w:val="00475D30"/>
    <w:rsid w:val="0047643C"/>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A4B7F"/>
    <w:rsid w:val="005D30DF"/>
    <w:rsid w:val="006204C7"/>
    <w:rsid w:val="00635DBE"/>
    <w:rsid w:val="0064056E"/>
    <w:rsid w:val="00645BF2"/>
    <w:rsid w:val="00654A89"/>
    <w:rsid w:val="006764EE"/>
    <w:rsid w:val="00681C1F"/>
    <w:rsid w:val="00696579"/>
    <w:rsid w:val="006A69C8"/>
    <w:rsid w:val="006E1498"/>
    <w:rsid w:val="006E2B0A"/>
    <w:rsid w:val="006F33F3"/>
    <w:rsid w:val="007119EE"/>
    <w:rsid w:val="00724A1B"/>
    <w:rsid w:val="007358AE"/>
    <w:rsid w:val="00767DF2"/>
    <w:rsid w:val="00787195"/>
    <w:rsid w:val="007C01B4"/>
    <w:rsid w:val="007F19E1"/>
    <w:rsid w:val="008511B0"/>
    <w:rsid w:val="00855A92"/>
    <w:rsid w:val="00856854"/>
    <w:rsid w:val="0086728D"/>
    <w:rsid w:val="008A5998"/>
    <w:rsid w:val="008A6847"/>
    <w:rsid w:val="008C792D"/>
    <w:rsid w:val="008F42B6"/>
    <w:rsid w:val="00904E10"/>
    <w:rsid w:val="00927952"/>
    <w:rsid w:val="009342DB"/>
    <w:rsid w:val="00961D67"/>
    <w:rsid w:val="00996937"/>
    <w:rsid w:val="009D22FD"/>
    <w:rsid w:val="009F6C4B"/>
    <w:rsid w:val="00A27D4A"/>
    <w:rsid w:val="00A43B33"/>
    <w:rsid w:val="00A56067"/>
    <w:rsid w:val="00A72859"/>
    <w:rsid w:val="00B177AA"/>
    <w:rsid w:val="00B3721B"/>
    <w:rsid w:val="00B44C2D"/>
    <w:rsid w:val="00B922C3"/>
    <w:rsid w:val="00BA458C"/>
    <w:rsid w:val="00BC64BB"/>
    <w:rsid w:val="00BD47E8"/>
    <w:rsid w:val="00BD7359"/>
    <w:rsid w:val="00BD773B"/>
    <w:rsid w:val="00C05F28"/>
    <w:rsid w:val="00C06AF3"/>
    <w:rsid w:val="00C6313A"/>
    <w:rsid w:val="00C6542D"/>
    <w:rsid w:val="00C77026"/>
    <w:rsid w:val="00CA62D5"/>
    <w:rsid w:val="00CB683A"/>
    <w:rsid w:val="00CD3990"/>
    <w:rsid w:val="00D04F9F"/>
    <w:rsid w:val="00D1033C"/>
    <w:rsid w:val="00D14F94"/>
    <w:rsid w:val="00D204E6"/>
    <w:rsid w:val="00D30DD9"/>
    <w:rsid w:val="00D322FB"/>
    <w:rsid w:val="00D8281A"/>
    <w:rsid w:val="00DE5934"/>
    <w:rsid w:val="00DF48DD"/>
    <w:rsid w:val="00DF7D86"/>
    <w:rsid w:val="00E24F36"/>
    <w:rsid w:val="00E45450"/>
    <w:rsid w:val="00E81F24"/>
    <w:rsid w:val="00E81FB3"/>
    <w:rsid w:val="00E855CF"/>
    <w:rsid w:val="00E910E7"/>
    <w:rsid w:val="00F40169"/>
    <w:rsid w:val="00F40EC1"/>
    <w:rsid w:val="00F64F72"/>
    <w:rsid w:val="00F757CB"/>
    <w:rsid w:val="00F976E6"/>
    <w:rsid w:val="00FA1C32"/>
    <w:rsid w:val="00FA3ECE"/>
    <w:rsid w:val="00FB03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42B6"/>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brianvancil/xapi-edu-data1"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BDA_Final_Report.docx</Template>
  <TotalTime>3</TotalTime>
  <Pages>24</Pages>
  <Words>2422</Words>
  <Characters>13811</Characters>
  <Application>Microsoft Office Word</Application>
  <DocSecurity>0</DocSecurity>
  <Lines>115</Lines>
  <Paragraphs>32</Paragraphs>
  <ScaleCrop>false</ScaleCrop>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3</cp:revision>
  <cp:lastPrinted>2020-11-30T06:05:00Z</cp:lastPrinted>
  <dcterms:created xsi:type="dcterms:W3CDTF">2020-11-30T06:05:00Z</dcterms:created>
  <dcterms:modified xsi:type="dcterms:W3CDTF">2020-11-30T06:56:00Z</dcterms:modified>
</cp:coreProperties>
</file>